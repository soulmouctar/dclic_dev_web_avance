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FBE3" w14:textId="77777777" w:rsidR="004F03EE" w:rsidRPr="004F03EE" w:rsidRDefault="004F03EE" w:rsidP="000F1F8D">
      <w:pPr>
        <w:spacing w:line="276" w:lineRule="auto"/>
        <w:jc w:val="center"/>
        <w:rPr>
          <w:sz w:val="40"/>
          <w:szCs w:val="40"/>
          <w:u w:val="single"/>
        </w:rPr>
      </w:pPr>
      <w:r w:rsidRPr="004F03EE">
        <w:rPr>
          <w:sz w:val="40"/>
          <w:szCs w:val="40"/>
          <w:u w:val="single"/>
        </w:rPr>
        <w:t>Dossier de Conception Visuelle (UI/UX)</w:t>
      </w:r>
    </w:p>
    <w:p w14:paraId="4A7E226F" w14:textId="2FC0FDA3" w:rsidR="004F03EE" w:rsidRPr="004F03EE" w:rsidRDefault="004F03EE" w:rsidP="000F1F8D">
      <w:pPr>
        <w:pStyle w:val="isselectedend"/>
        <w:spacing w:line="276" w:lineRule="auto"/>
        <w:jc w:val="center"/>
        <w:rPr>
          <w:rFonts w:ascii="Segoe UI" w:hAnsi="Segoe UI" w:cs="Segoe UI"/>
        </w:rPr>
      </w:pPr>
      <w:r w:rsidRPr="004F03EE">
        <w:rPr>
          <w:rStyle w:val="Strong"/>
        </w:rPr>
        <w:t>Application Web : Gestion d’Association – AssoManager</w:t>
      </w:r>
      <w:r w:rsidRPr="004F03EE">
        <w:rPr>
          <w:rFonts w:ascii="Segoe UI" w:hAnsi="Segoe UI" w:cs="Segoe UI"/>
        </w:rPr>
        <w:br/>
      </w:r>
    </w:p>
    <w:p w14:paraId="4F651A27" w14:textId="77777777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1. Introduction</w:t>
      </w:r>
    </w:p>
    <w:p w14:paraId="74A93131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 xml:space="preserve">Ce dossier de conception visuelle est la continuité directe du </w:t>
      </w:r>
      <w:r w:rsidRPr="004F03EE">
        <w:rPr>
          <w:rStyle w:val="Strong"/>
        </w:rPr>
        <w:t>Cahier des Charges (DSF)</w:t>
      </w:r>
      <w:r w:rsidRPr="004F03EE">
        <w:rPr>
          <w:rFonts w:ascii="Segoe UI" w:hAnsi="Segoe UI" w:cs="Segoe UI"/>
        </w:rPr>
        <w:t xml:space="preserve"> et du </w:t>
      </w:r>
      <w:r w:rsidRPr="004F03EE">
        <w:rPr>
          <w:rStyle w:val="Strong"/>
        </w:rPr>
        <w:t>Dossier de Conception Simple</w:t>
      </w:r>
      <w:r w:rsidRPr="004F03EE">
        <w:rPr>
          <w:rFonts w:ascii="Segoe UI" w:hAnsi="Segoe UI" w:cs="Segoe UI"/>
        </w:rPr>
        <w:t>.</w:t>
      </w:r>
      <w:r w:rsidRPr="004F03EE">
        <w:rPr>
          <w:rFonts w:ascii="Segoe UI" w:hAnsi="Segoe UI" w:cs="Segoe UI"/>
        </w:rPr>
        <w:br/>
        <w:t xml:space="preserve">Il a pour objectif de </w:t>
      </w:r>
      <w:r w:rsidRPr="004F03EE">
        <w:rPr>
          <w:rStyle w:val="Strong"/>
        </w:rPr>
        <w:t>visualiser concrètement l’interface</w:t>
      </w:r>
      <w:r w:rsidRPr="004F03EE">
        <w:rPr>
          <w:rFonts w:ascii="Segoe UI" w:hAnsi="Segoe UI" w:cs="Segoe UI"/>
        </w:rPr>
        <w:t xml:space="preserve"> de l’application web </w:t>
      </w:r>
      <w:r w:rsidRPr="004F03EE">
        <w:rPr>
          <w:rStyle w:val="Emphasis"/>
        </w:rPr>
        <w:t>AssoManager</w:t>
      </w:r>
      <w:r w:rsidRPr="004F03EE">
        <w:rPr>
          <w:rFonts w:ascii="Segoe UI" w:hAnsi="Segoe UI" w:cs="Segoe UI"/>
        </w:rPr>
        <w:t xml:space="preserve"> avant le développement en </w:t>
      </w:r>
      <w:r w:rsidRPr="004F03EE">
        <w:rPr>
          <w:rStyle w:val="Strong"/>
        </w:rPr>
        <w:t>React</w:t>
      </w:r>
      <w:r w:rsidRPr="004F03EE">
        <w:rPr>
          <w:rFonts w:ascii="Segoe UI" w:hAnsi="Segoe UI" w:cs="Segoe UI"/>
        </w:rPr>
        <w:t xml:space="preserve">, afin de servir de </w:t>
      </w:r>
      <w:r w:rsidRPr="004F03EE">
        <w:rPr>
          <w:rStyle w:val="Strong"/>
        </w:rPr>
        <w:t>blueprint UI/UX</w:t>
      </w:r>
      <w:r w:rsidRPr="004F03EE">
        <w:rPr>
          <w:rFonts w:ascii="Segoe UI" w:hAnsi="Segoe UI" w:cs="Segoe UI"/>
        </w:rPr>
        <w:t>.</w:t>
      </w:r>
    </w:p>
    <w:p w14:paraId="19D11BA4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L’objectif n’est pas de produire un design graphique final, mais :</w:t>
      </w:r>
    </w:p>
    <w:p w14:paraId="061E1934" w14:textId="77777777" w:rsidR="004F03EE" w:rsidRPr="004F03EE" w:rsidRDefault="004F03EE" w:rsidP="000F1F8D">
      <w:pPr>
        <w:pStyle w:val="isselectedend"/>
        <w:numPr>
          <w:ilvl w:val="0"/>
          <w:numId w:val="17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de structurer les écrans,</w:t>
      </w:r>
    </w:p>
    <w:p w14:paraId="4BB9A353" w14:textId="77777777" w:rsidR="004F03EE" w:rsidRPr="004F03EE" w:rsidRDefault="004F03EE" w:rsidP="000F1F8D">
      <w:pPr>
        <w:pStyle w:val="isselectedend"/>
        <w:numPr>
          <w:ilvl w:val="0"/>
          <w:numId w:val="17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de clarifier les parcours utilisateurs,</w:t>
      </w:r>
    </w:p>
    <w:p w14:paraId="2BBB9347" w14:textId="77777777" w:rsidR="004F03EE" w:rsidRPr="004F03EE" w:rsidRDefault="004F03EE" w:rsidP="000F1F8D">
      <w:pPr>
        <w:pStyle w:val="isselectedend"/>
        <w:numPr>
          <w:ilvl w:val="0"/>
          <w:numId w:val="17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de préparer la découpe en composants React.</w:t>
      </w:r>
    </w:p>
    <w:p w14:paraId="68E747A0" w14:textId="77777777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2. Layout Général (Structure des pages)</w:t>
      </w:r>
    </w:p>
    <w:p w14:paraId="0BB3A20A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2.1 Structure globale retenue (Desktop)</w:t>
      </w:r>
    </w:p>
    <w:p w14:paraId="055C161B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Toutes les pages authentifiées (Admin / Membre) partagent la même structure :</w:t>
      </w:r>
    </w:p>
    <w:p w14:paraId="38C8AD53" w14:textId="77777777" w:rsidR="004F03EE" w:rsidRPr="004F03EE" w:rsidRDefault="004F03EE" w:rsidP="000F1F8D">
      <w:pPr>
        <w:pStyle w:val="isselectedend"/>
        <w:numPr>
          <w:ilvl w:val="0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Header (haut)</w:t>
      </w:r>
    </w:p>
    <w:p w14:paraId="05AE26BE" w14:textId="77777777" w:rsidR="004F03EE" w:rsidRPr="004F03EE" w:rsidRDefault="004F03EE" w:rsidP="000F1F8D">
      <w:pPr>
        <w:pStyle w:val="isselectedend"/>
        <w:numPr>
          <w:ilvl w:val="1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Logo / Nom de l’application</w:t>
      </w:r>
    </w:p>
    <w:p w14:paraId="0510F57C" w14:textId="77777777" w:rsidR="004F03EE" w:rsidRPr="004F03EE" w:rsidRDefault="004F03EE" w:rsidP="000F1F8D">
      <w:pPr>
        <w:pStyle w:val="isselectedend"/>
        <w:numPr>
          <w:ilvl w:val="1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Nom utilisateur connecté</w:t>
      </w:r>
    </w:p>
    <w:p w14:paraId="76A63AD5" w14:textId="77777777" w:rsidR="004F03EE" w:rsidRPr="004F03EE" w:rsidRDefault="004F03EE" w:rsidP="000F1F8D">
      <w:pPr>
        <w:pStyle w:val="isselectedend"/>
        <w:numPr>
          <w:ilvl w:val="1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Déconnexion</w:t>
      </w:r>
    </w:p>
    <w:p w14:paraId="622C04B3" w14:textId="77777777" w:rsidR="004F03EE" w:rsidRPr="004F03EE" w:rsidRDefault="004F03EE" w:rsidP="000F1F8D">
      <w:pPr>
        <w:pStyle w:val="isselectedend"/>
        <w:numPr>
          <w:ilvl w:val="0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Sidebar (gauche)</w:t>
      </w:r>
    </w:p>
    <w:p w14:paraId="4DBD2284" w14:textId="77777777" w:rsidR="004F03EE" w:rsidRPr="004F03EE" w:rsidRDefault="004F03EE" w:rsidP="000F1F8D">
      <w:pPr>
        <w:pStyle w:val="isselectedend"/>
        <w:numPr>
          <w:ilvl w:val="1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Navigation principale (différente selon le rôle)</w:t>
      </w:r>
    </w:p>
    <w:p w14:paraId="6BE1F379" w14:textId="77777777" w:rsidR="004F03EE" w:rsidRPr="004F03EE" w:rsidRDefault="004F03EE" w:rsidP="000F1F8D">
      <w:pPr>
        <w:pStyle w:val="isselectedend"/>
        <w:numPr>
          <w:ilvl w:val="2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Membre : Dashboard, Mes cotisations, Profil</w:t>
      </w:r>
    </w:p>
    <w:p w14:paraId="56465AC6" w14:textId="77777777" w:rsidR="004F03EE" w:rsidRPr="004F03EE" w:rsidRDefault="004F03EE" w:rsidP="000F1F8D">
      <w:pPr>
        <w:pStyle w:val="isselectedend"/>
        <w:numPr>
          <w:ilvl w:val="2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Admin : Dashboard, Membres, Cotisations</w:t>
      </w:r>
    </w:p>
    <w:p w14:paraId="64153478" w14:textId="77777777" w:rsidR="004F03EE" w:rsidRPr="004F03EE" w:rsidRDefault="004F03EE" w:rsidP="000F1F8D">
      <w:pPr>
        <w:pStyle w:val="isselectedend"/>
        <w:numPr>
          <w:ilvl w:val="0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Zone de contenu principal (droite)</w:t>
      </w:r>
    </w:p>
    <w:p w14:paraId="1C8AD7EE" w14:textId="77777777" w:rsidR="004F03EE" w:rsidRPr="004F03EE" w:rsidRDefault="004F03EE" w:rsidP="000F1F8D">
      <w:pPr>
        <w:pStyle w:val="isselectedend"/>
        <w:numPr>
          <w:ilvl w:val="1"/>
          <w:numId w:val="17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Affichage dynamique des pages (React Router)</w:t>
      </w:r>
    </w:p>
    <w:p w14:paraId="0E92154C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lastRenderedPageBreak/>
        <w:t>2.2 Pages publiques (sans sidebar)</w:t>
      </w:r>
    </w:p>
    <w:p w14:paraId="1547C281" w14:textId="77777777" w:rsidR="004F03EE" w:rsidRPr="004F03EE" w:rsidRDefault="004F03EE" w:rsidP="000F1F8D">
      <w:pPr>
        <w:pStyle w:val="isselectedend"/>
        <w:numPr>
          <w:ilvl w:val="0"/>
          <w:numId w:val="176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Page Connexion</w:t>
      </w:r>
    </w:p>
    <w:p w14:paraId="7CFD8F30" w14:textId="6AACCE2D" w:rsidR="004F03EE" w:rsidRPr="004F03EE" w:rsidRDefault="004F03EE" w:rsidP="000F1F8D">
      <w:pPr>
        <w:pStyle w:val="isselectedend"/>
        <w:numPr>
          <w:ilvl w:val="0"/>
          <w:numId w:val="176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Page Inscription</w:t>
      </w:r>
      <w:r w:rsidRPr="004F03EE">
        <w:rPr>
          <w:rFonts w:ascii="Segoe UI" w:hAnsi="Segoe UI" w:cs="Segoe UI"/>
        </w:rPr>
        <w:br/>
      </w:r>
      <w:r w:rsidRPr="004F03EE">
        <w:rPr>
          <w:rFonts w:ascii="Cambria" w:hAnsi="Cambria" w:cs="Apple Color Emoji"/>
        </w:rPr>
        <w:sym w:font="Wingdings" w:char="F0E0"/>
      </w:r>
      <w:r>
        <w:rPr>
          <w:rFonts w:ascii="Cambria" w:hAnsi="Cambria" w:cs="Apple Color Emoji"/>
        </w:rPr>
        <w:t xml:space="preserve"> </w:t>
      </w:r>
      <w:r w:rsidRPr="004F03EE">
        <w:rPr>
          <w:rFonts w:ascii="Segoe UI" w:hAnsi="Segoe UI" w:cs="Segoe UI"/>
        </w:rPr>
        <w:t>Layout centré, simple, sans sidebar ni footer complexe.</w:t>
      </w:r>
    </w:p>
    <w:p w14:paraId="266B0F1A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15B6B936">
          <v:rect id="_x0000_i1033" alt="" style="width:453pt;height:.05pt;mso-width-percent:0;mso-height-percent:0;mso-width-percent:0;mso-height-percent:0" o:hrpct="968" o:hralign="center" o:hrstd="t" o:hr="t" fillcolor="#a0a0a0" stroked="f"/>
        </w:pict>
      </w:r>
    </w:p>
    <w:p w14:paraId="742F0E77" w14:textId="77777777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 Wireframes des écrans clés</w:t>
      </w:r>
    </w:p>
    <w:p w14:paraId="4C4AEA02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Emphasis"/>
        </w:rPr>
        <w:t>(Wireframes en niveaux de gris, sans style graphique avancé)</w:t>
      </w:r>
    </w:p>
    <w:p w14:paraId="71003573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3.1 Wireframe – Page Connexion</w:t>
      </w:r>
    </w:p>
    <w:p w14:paraId="300F7E1B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5D6598EA" w14:textId="77777777" w:rsidR="004F03EE" w:rsidRPr="004F03EE" w:rsidRDefault="004F03EE" w:rsidP="000F1F8D">
      <w:pPr>
        <w:pStyle w:val="isselectedend"/>
        <w:numPr>
          <w:ilvl w:val="0"/>
          <w:numId w:val="17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 : “Connexion”</w:t>
      </w:r>
    </w:p>
    <w:p w14:paraId="1DA8314F" w14:textId="77777777" w:rsidR="004F03EE" w:rsidRPr="004F03EE" w:rsidRDefault="004F03EE" w:rsidP="000F1F8D">
      <w:pPr>
        <w:pStyle w:val="isselectedend"/>
        <w:numPr>
          <w:ilvl w:val="0"/>
          <w:numId w:val="17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Email</w:t>
      </w:r>
    </w:p>
    <w:p w14:paraId="5878778B" w14:textId="77777777" w:rsidR="004F03EE" w:rsidRPr="004F03EE" w:rsidRDefault="004F03EE" w:rsidP="000F1F8D">
      <w:pPr>
        <w:pStyle w:val="isselectedend"/>
        <w:numPr>
          <w:ilvl w:val="0"/>
          <w:numId w:val="17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Mot de passe</w:t>
      </w:r>
    </w:p>
    <w:p w14:paraId="208EF327" w14:textId="77777777" w:rsidR="004F03EE" w:rsidRPr="004F03EE" w:rsidRDefault="004F03EE" w:rsidP="000F1F8D">
      <w:pPr>
        <w:pStyle w:val="isselectedend"/>
        <w:numPr>
          <w:ilvl w:val="0"/>
          <w:numId w:val="17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“Se connecter”</w:t>
      </w:r>
    </w:p>
    <w:p w14:paraId="2712E8F9" w14:textId="77777777" w:rsidR="004F03EE" w:rsidRPr="004F03EE" w:rsidRDefault="004F03EE" w:rsidP="000F1F8D">
      <w:pPr>
        <w:pStyle w:val="isselectedend"/>
        <w:numPr>
          <w:ilvl w:val="0"/>
          <w:numId w:val="17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Lien : “Créer un compte”</w:t>
      </w:r>
    </w:p>
    <w:p w14:paraId="1B806F14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43D19DD7">
          <v:rect id="_x0000_i1032" alt="" style="width:453pt;height:.05pt;mso-width-percent:0;mso-height-percent:0;mso-width-percent:0;mso-height-percent:0" o:hrpct="968" o:hralign="center" o:hrstd="t" o:hr="t" fillcolor="#a0a0a0" stroked="f"/>
        </w:pict>
      </w:r>
    </w:p>
    <w:p w14:paraId="293204D8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3.2 Wireframe – Page Inscription</w:t>
      </w:r>
    </w:p>
    <w:p w14:paraId="7EF09D3E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6FCD5E5D" w14:textId="77777777" w:rsidR="004F03EE" w:rsidRPr="004F03EE" w:rsidRDefault="004F03EE" w:rsidP="000F1F8D">
      <w:pPr>
        <w:pStyle w:val="isselectedend"/>
        <w:numPr>
          <w:ilvl w:val="0"/>
          <w:numId w:val="17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 : “Inscription membre”</w:t>
      </w:r>
    </w:p>
    <w:p w14:paraId="34AA05F4" w14:textId="77777777" w:rsidR="004F03EE" w:rsidRPr="004F03EE" w:rsidRDefault="004F03EE" w:rsidP="000F1F8D">
      <w:pPr>
        <w:pStyle w:val="isselectedend"/>
        <w:numPr>
          <w:ilvl w:val="0"/>
          <w:numId w:val="17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Prénom</w:t>
      </w:r>
    </w:p>
    <w:p w14:paraId="79B33854" w14:textId="77777777" w:rsidR="004F03EE" w:rsidRPr="004F03EE" w:rsidRDefault="004F03EE" w:rsidP="000F1F8D">
      <w:pPr>
        <w:pStyle w:val="isselectedend"/>
        <w:numPr>
          <w:ilvl w:val="0"/>
          <w:numId w:val="17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Nom</w:t>
      </w:r>
    </w:p>
    <w:p w14:paraId="6B84F4C9" w14:textId="77777777" w:rsidR="004F03EE" w:rsidRPr="004F03EE" w:rsidRDefault="004F03EE" w:rsidP="000F1F8D">
      <w:pPr>
        <w:pStyle w:val="isselectedend"/>
        <w:numPr>
          <w:ilvl w:val="0"/>
          <w:numId w:val="17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Email</w:t>
      </w:r>
    </w:p>
    <w:p w14:paraId="66AFB00A" w14:textId="77777777" w:rsidR="004F03EE" w:rsidRPr="004F03EE" w:rsidRDefault="004F03EE" w:rsidP="000F1F8D">
      <w:pPr>
        <w:pStyle w:val="isselectedend"/>
        <w:numPr>
          <w:ilvl w:val="0"/>
          <w:numId w:val="17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Mot de passe</w:t>
      </w:r>
    </w:p>
    <w:p w14:paraId="7D01548F" w14:textId="77777777" w:rsidR="004F03EE" w:rsidRPr="004F03EE" w:rsidRDefault="004F03EE" w:rsidP="000F1F8D">
      <w:pPr>
        <w:pStyle w:val="isselectedend"/>
        <w:numPr>
          <w:ilvl w:val="0"/>
          <w:numId w:val="17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“S’inscrire”</w:t>
      </w:r>
    </w:p>
    <w:p w14:paraId="3715E57D" w14:textId="77777777" w:rsidR="004F03EE" w:rsidRDefault="004F03EE" w:rsidP="000F1F8D">
      <w:pPr>
        <w:pStyle w:val="isselectedend"/>
        <w:numPr>
          <w:ilvl w:val="0"/>
          <w:numId w:val="17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Lien : “Déjà un compte ? Se connecter”</w:t>
      </w:r>
    </w:p>
    <w:p w14:paraId="4E0FA790" w14:textId="3D4ED116" w:rsidR="00704CCB" w:rsidRPr="004F03EE" w:rsidRDefault="00704CCB" w:rsidP="00704CCB">
      <w:pPr>
        <w:pStyle w:val="isselectedend"/>
        <w:spacing w:line="276" w:lineRule="auto"/>
        <w:ind w:left="720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 wp14:anchorId="13B8056C" wp14:editId="557D5DE6">
            <wp:extent cx="2175164" cy="2165325"/>
            <wp:effectExtent l="0" t="0" r="0" b="0"/>
            <wp:docPr id="1861775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5708" name="Picture 18617757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949" cy="219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90F8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3.3 Wireframe – Dashboard Membre</w:t>
      </w:r>
    </w:p>
    <w:p w14:paraId="4B8D7C18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0DDE8441" w14:textId="77777777" w:rsidR="004F03EE" w:rsidRPr="004F03EE" w:rsidRDefault="004F03EE" w:rsidP="000F1F8D">
      <w:pPr>
        <w:pStyle w:val="isselectedend"/>
        <w:numPr>
          <w:ilvl w:val="0"/>
          <w:numId w:val="17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 : “Tableau de bord”</w:t>
      </w:r>
    </w:p>
    <w:p w14:paraId="2C847BCB" w14:textId="77777777" w:rsidR="004F03EE" w:rsidRPr="004F03EE" w:rsidRDefault="004F03EE" w:rsidP="000F1F8D">
      <w:pPr>
        <w:pStyle w:val="isselectedend"/>
        <w:numPr>
          <w:ilvl w:val="0"/>
          <w:numId w:val="17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Carte : Statut cotisation du mois</w:t>
      </w:r>
    </w:p>
    <w:p w14:paraId="718DEDD7" w14:textId="77777777" w:rsidR="004F03EE" w:rsidRPr="004F03EE" w:rsidRDefault="004F03EE" w:rsidP="000F1F8D">
      <w:pPr>
        <w:pStyle w:val="isselectedend"/>
        <w:numPr>
          <w:ilvl w:val="1"/>
          <w:numId w:val="17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Mois / Année</w:t>
      </w:r>
    </w:p>
    <w:p w14:paraId="6CEA3BCD" w14:textId="77777777" w:rsidR="004F03EE" w:rsidRPr="004F03EE" w:rsidRDefault="004F03EE" w:rsidP="000F1F8D">
      <w:pPr>
        <w:pStyle w:val="isselectedend"/>
        <w:numPr>
          <w:ilvl w:val="1"/>
          <w:numId w:val="17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Statut : Payé / Non payé</w:t>
      </w:r>
    </w:p>
    <w:p w14:paraId="71051A7C" w14:textId="77777777" w:rsidR="004F03EE" w:rsidRPr="004F03EE" w:rsidRDefault="004F03EE" w:rsidP="000F1F8D">
      <w:pPr>
        <w:pStyle w:val="isselectedend"/>
        <w:numPr>
          <w:ilvl w:val="0"/>
          <w:numId w:val="17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Carte : Résumé</w:t>
      </w:r>
    </w:p>
    <w:p w14:paraId="6BD6005A" w14:textId="77777777" w:rsidR="004F03EE" w:rsidRPr="004F03EE" w:rsidRDefault="004F03EE" w:rsidP="000F1F8D">
      <w:pPr>
        <w:pStyle w:val="isselectedend"/>
        <w:numPr>
          <w:ilvl w:val="1"/>
          <w:numId w:val="17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Total mois payés (année)</w:t>
      </w:r>
    </w:p>
    <w:p w14:paraId="0BD87FE6" w14:textId="77777777" w:rsidR="004F03EE" w:rsidRDefault="004F03EE" w:rsidP="000F1F8D">
      <w:pPr>
        <w:pStyle w:val="isselectedend"/>
        <w:numPr>
          <w:ilvl w:val="0"/>
          <w:numId w:val="17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: “Voir mes cotisations”</w:t>
      </w:r>
    </w:p>
    <w:p w14:paraId="13DC0A2C" w14:textId="53C8B985" w:rsidR="00704CCB" w:rsidRPr="004F03EE" w:rsidRDefault="00704CCB" w:rsidP="00704CCB">
      <w:pPr>
        <w:pStyle w:val="isselectedend"/>
        <w:spacing w:line="276" w:lineRule="auto"/>
        <w:ind w:left="360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568218CE" wp14:editId="7E332382">
            <wp:extent cx="5755640" cy="2652395"/>
            <wp:effectExtent l="0" t="0" r="0" b="1905"/>
            <wp:docPr id="75019180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91802" name="Picture 3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D6F5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lastRenderedPageBreak/>
        <w:t>3.4 Wireframe – Mes Cotisations (Membre)</w:t>
      </w:r>
    </w:p>
    <w:p w14:paraId="5EC04E18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1280C770" w14:textId="77777777" w:rsidR="004F03EE" w:rsidRPr="004F03EE" w:rsidRDefault="004F03EE" w:rsidP="000F1F8D">
      <w:pPr>
        <w:pStyle w:val="isselectedend"/>
        <w:numPr>
          <w:ilvl w:val="0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 : “Mes cotisations”</w:t>
      </w:r>
    </w:p>
    <w:p w14:paraId="716FC98F" w14:textId="77777777" w:rsidR="004F03EE" w:rsidRPr="004F03EE" w:rsidRDefault="004F03EE" w:rsidP="000F1F8D">
      <w:pPr>
        <w:pStyle w:val="isselectedend"/>
        <w:numPr>
          <w:ilvl w:val="0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Filtre : Année</w:t>
      </w:r>
    </w:p>
    <w:p w14:paraId="689463CA" w14:textId="77777777" w:rsidR="004F03EE" w:rsidRPr="004F03EE" w:rsidRDefault="004F03EE" w:rsidP="000F1F8D">
      <w:pPr>
        <w:pStyle w:val="isselectedend"/>
        <w:numPr>
          <w:ilvl w:val="0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Tableau :</w:t>
      </w:r>
    </w:p>
    <w:p w14:paraId="1FC52B5B" w14:textId="77777777" w:rsidR="004F03EE" w:rsidRPr="004F03EE" w:rsidRDefault="004F03EE" w:rsidP="000F1F8D">
      <w:pPr>
        <w:pStyle w:val="isselectedend"/>
        <w:numPr>
          <w:ilvl w:val="1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Mois</w:t>
      </w:r>
    </w:p>
    <w:p w14:paraId="6A1CF5E8" w14:textId="77777777" w:rsidR="004F03EE" w:rsidRPr="004F03EE" w:rsidRDefault="004F03EE" w:rsidP="000F1F8D">
      <w:pPr>
        <w:pStyle w:val="isselectedend"/>
        <w:numPr>
          <w:ilvl w:val="1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Année</w:t>
      </w:r>
    </w:p>
    <w:p w14:paraId="7412B9CB" w14:textId="77777777" w:rsidR="004F03EE" w:rsidRPr="004F03EE" w:rsidRDefault="004F03EE" w:rsidP="000F1F8D">
      <w:pPr>
        <w:pStyle w:val="isselectedend"/>
        <w:numPr>
          <w:ilvl w:val="1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Montant</w:t>
      </w:r>
    </w:p>
    <w:p w14:paraId="0D6E8BE6" w14:textId="77777777" w:rsidR="004F03EE" w:rsidRPr="004F03EE" w:rsidRDefault="004F03EE" w:rsidP="000F1F8D">
      <w:pPr>
        <w:pStyle w:val="isselectedend"/>
        <w:numPr>
          <w:ilvl w:val="1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Statut</w:t>
      </w:r>
    </w:p>
    <w:p w14:paraId="64F9A04A" w14:textId="77777777" w:rsidR="004F03EE" w:rsidRDefault="004F03EE" w:rsidP="000F1F8D">
      <w:pPr>
        <w:pStyle w:val="isselectedend"/>
        <w:numPr>
          <w:ilvl w:val="1"/>
          <w:numId w:val="18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Date de paiement</w:t>
      </w:r>
    </w:p>
    <w:p w14:paraId="780A4CC6" w14:textId="700C25FD" w:rsidR="00704CCB" w:rsidRPr="004F03EE" w:rsidRDefault="00704CCB" w:rsidP="00704CCB">
      <w:pPr>
        <w:pStyle w:val="isselectedend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1D1A4AC8" wp14:editId="05F64624">
            <wp:extent cx="5755640" cy="2652395"/>
            <wp:effectExtent l="0" t="0" r="0" b="1905"/>
            <wp:docPr id="487884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84738" name="Picture 4878847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1764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37172D01">
          <v:rect id="_x0000_i1031" alt="" style="width:453pt;height:.05pt;mso-width-percent:0;mso-height-percent:0;mso-width-percent:0;mso-height-percent:0" o:hrpct="968" o:hralign="center" o:hrstd="t" o:hr="t" fillcolor="#a0a0a0" stroked="f"/>
        </w:pict>
      </w:r>
    </w:p>
    <w:p w14:paraId="74992F5E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3.5 Wireframe – Dashboard Admin</w:t>
      </w:r>
    </w:p>
    <w:p w14:paraId="33BB1366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2AE3F943" w14:textId="77777777" w:rsidR="004F03EE" w:rsidRPr="004F03EE" w:rsidRDefault="004F03EE" w:rsidP="000F1F8D">
      <w:pPr>
        <w:pStyle w:val="isselectedend"/>
        <w:numPr>
          <w:ilvl w:val="0"/>
          <w:numId w:val="18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 : “Dashboard Admin”</w:t>
      </w:r>
    </w:p>
    <w:p w14:paraId="06DE4494" w14:textId="77777777" w:rsidR="004F03EE" w:rsidRPr="004F03EE" w:rsidRDefault="004F03EE" w:rsidP="000F1F8D">
      <w:pPr>
        <w:pStyle w:val="isselectedend"/>
        <w:numPr>
          <w:ilvl w:val="0"/>
          <w:numId w:val="18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Carte : Nombre total de membres</w:t>
      </w:r>
    </w:p>
    <w:p w14:paraId="17F98EF3" w14:textId="77777777" w:rsidR="004F03EE" w:rsidRPr="004F03EE" w:rsidRDefault="004F03EE" w:rsidP="000F1F8D">
      <w:pPr>
        <w:pStyle w:val="isselectedend"/>
        <w:numPr>
          <w:ilvl w:val="0"/>
          <w:numId w:val="18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Carte : Membres à jour ce mois</w:t>
      </w:r>
    </w:p>
    <w:p w14:paraId="5BEDC80F" w14:textId="77777777" w:rsidR="004F03EE" w:rsidRPr="004F03EE" w:rsidRDefault="004F03EE" w:rsidP="000F1F8D">
      <w:pPr>
        <w:pStyle w:val="isselectedend"/>
        <w:numPr>
          <w:ilvl w:val="0"/>
          <w:numId w:val="18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Carte : Cotisations encaissées (mois)</w:t>
      </w:r>
    </w:p>
    <w:p w14:paraId="4C20C1BD" w14:textId="77777777" w:rsidR="004F03EE" w:rsidRDefault="004F03EE" w:rsidP="000F1F8D">
      <w:pPr>
        <w:pStyle w:val="isselectedend"/>
        <w:numPr>
          <w:ilvl w:val="0"/>
          <w:numId w:val="18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: “Voir les membres”</w:t>
      </w:r>
    </w:p>
    <w:p w14:paraId="58391F50" w14:textId="348786A9" w:rsidR="00704CCB" w:rsidRPr="004F03EE" w:rsidRDefault="00704CCB" w:rsidP="00704CCB">
      <w:pPr>
        <w:pStyle w:val="isselectedend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 wp14:anchorId="4E45CFFE" wp14:editId="73E4C795">
            <wp:extent cx="5755640" cy="2652395"/>
            <wp:effectExtent l="0" t="0" r="0" b="1905"/>
            <wp:docPr id="95306441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64417" name="Picture 5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6D53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3.6 Wireframe – Liste des Membres (Admin)</w:t>
      </w:r>
    </w:p>
    <w:p w14:paraId="459AB343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5ADBEE53" w14:textId="77777777" w:rsidR="004F03EE" w:rsidRPr="004F03EE" w:rsidRDefault="004F03EE" w:rsidP="000F1F8D">
      <w:pPr>
        <w:pStyle w:val="isselectedend"/>
        <w:numPr>
          <w:ilvl w:val="0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 : “Liste des membres”</w:t>
      </w:r>
    </w:p>
    <w:p w14:paraId="4252CFF4" w14:textId="77777777" w:rsidR="004F03EE" w:rsidRPr="004F03EE" w:rsidRDefault="004F03EE" w:rsidP="000F1F8D">
      <w:pPr>
        <w:pStyle w:val="isselectedend"/>
        <w:numPr>
          <w:ilvl w:val="0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recherche (nom/email)</w:t>
      </w:r>
    </w:p>
    <w:p w14:paraId="7E008965" w14:textId="77777777" w:rsidR="004F03EE" w:rsidRPr="004F03EE" w:rsidRDefault="004F03EE" w:rsidP="000F1F8D">
      <w:pPr>
        <w:pStyle w:val="isselectedend"/>
        <w:numPr>
          <w:ilvl w:val="0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Tableau :</w:t>
      </w:r>
    </w:p>
    <w:p w14:paraId="75A3EC03" w14:textId="77777777" w:rsidR="004F03EE" w:rsidRPr="004F03EE" w:rsidRDefault="004F03EE" w:rsidP="000F1F8D">
      <w:pPr>
        <w:pStyle w:val="isselectedend"/>
        <w:numPr>
          <w:ilvl w:val="1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Nom &amp; Prénom</w:t>
      </w:r>
    </w:p>
    <w:p w14:paraId="2CA226C0" w14:textId="77777777" w:rsidR="004F03EE" w:rsidRPr="004F03EE" w:rsidRDefault="004F03EE" w:rsidP="000F1F8D">
      <w:pPr>
        <w:pStyle w:val="isselectedend"/>
        <w:numPr>
          <w:ilvl w:val="1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Email</w:t>
      </w:r>
    </w:p>
    <w:p w14:paraId="63B570BC" w14:textId="77777777" w:rsidR="004F03EE" w:rsidRPr="004F03EE" w:rsidRDefault="004F03EE" w:rsidP="000F1F8D">
      <w:pPr>
        <w:pStyle w:val="isselectedend"/>
        <w:numPr>
          <w:ilvl w:val="1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Statut</w:t>
      </w:r>
    </w:p>
    <w:p w14:paraId="42B2C619" w14:textId="77777777" w:rsidR="004F03EE" w:rsidRPr="004F03EE" w:rsidRDefault="004F03EE" w:rsidP="000F1F8D">
      <w:pPr>
        <w:pStyle w:val="isselectedend"/>
        <w:numPr>
          <w:ilvl w:val="1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Actions (Voir / Désactiver)</w:t>
      </w:r>
    </w:p>
    <w:p w14:paraId="5F6672D7" w14:textId="77777777" w:rsidR="004F03EE" w:rsidRDefault="004F03EE" w:rsidP="000F1F8D">
      <w:pPr>
        <w:pStyle w:val="isselectedend"/>
        <w:numPr>
          <w:ilvl w:val="0"/>
          <w:numId w:val="18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Pagination</w:t>
      </w:r>
    </w:p>
    <w:p w14:paraId="13235AF1" w14:textId="09B9EBC6" w:rsidR="00704CCB" w:rsidRPr="004F03EE" w:rsidRDefault="00704CCB" w:rsidP="00704CCB">
      <w:pPr>
        <w:pStyle w:val="isselectedend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3C96CF31" wp14:editId="61DC6940">
            <wp:extent cx="4952760" cy="2282400"/>
            <wp:effectExtent l="0" t="0" r="635" b="3810"/>
            <wp:docPr id="1152988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88906" name="Picture 11529889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975" cy="229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8010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lastRenderedPageBreak/>
        <w:pict w14:anchorId="5CBB40AC">
          <v:rect id="_x0000_i1030" alt="" style="width:453pt;height:.05pt;mso-width-percent:0;mso-height-percent:0;mso-width-percent:0;mso-height-percent:0" o:hrpct="968" o:hralign="center" o:hrstd="t" o:hr="t" fillcolor="#a0a0a0" stroked="f"/>
        </w:pict>
      </w:r>
    </w:p>
    <w:p w14:paraId="434DDD79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3.7 Wireframe – Détail Membre (Admin)</w:t>
      </w:r>
    </w:p>
    <w:p w14:paraId="1D3647F2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4672D259" w14:textId="77777777" w:rsidR="004F03EE" w:rsidRPr="004F03EE" w:rsidRDefault="004F03EE" w:rsidP="000F1F8D">
      <w:pPr>
        <w:pStyle w:val="isselectedend"/>
        <w:numPr>
          <w:ilvl w:val="0"/>
          <w:numId w:val="18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Infos membre (nom, email, statut)</w:t>
      </w:r>
    </w:p>
    <w:p w14:paraId="3DFC8C74" w14:textId="77777777" w:rsidR="004F03EE" w:rsidRPr="004F03EE" w:rsidRDefault="004F03EE" w:rsidP="000F1F8D">
      <w:pPr>
        <w:pStyle w:val="isselectedend"/>
        <w:numPr>
          <w:ilvl w:val="0"/>
          <w:numId w:val="18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: Activer / Désactiver</w:t>
      </w:r>
    </w:p>
    <w:p w14:paraId="1CA51C1A" w14:textId="77777777" w:rsidR="004F03EE" w:rsidRPr="004F03EE" w:rsidRDefault="004F03EE" w:rsidP="000F1F8D">
      <w:pPr>
        <w:pStyle w:val="isselectedend"/>
        <w:numPr>
          <w:ilvl w:val="0"/>
          <w:numId w:val="18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Section : Historique des cotisations</w:t>
      </w:r>
    </w:p>
    <w:p w14:paraId="0533E2BF" w14:textId="77777777" w:rsidR="004F03EE" w:rsidRDefault="004F03EE" w:rsidP="000F1F8D">
      <w:pPr>
        <w:pStyle w:val="isselectedend"/>
        <w:numPr>
          <w:ilvl w:val="0"/>
          <w:numId w:val="18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: “Ajouter une cotisation”</w:t>
      </w:r>
    </w:p>
    <w:p w14:paraId="2F569195" w14:textId="77777777" w:rsidR="00704CCB" w:rsidRPr="004F03EE" w:rsidRDefault="00704CCB" w:rsidP="00704CCB">
      <w:pPr>
        <w:pStyle w:val="isselectedend"/>
        <w:spacing w:line="276" w:lineRule="auto"/>
        <w:rPr>
          <w:rFonts w:ascii="Segoe UI" w:hAnsi="Segoe UI" w:cs="Segoe UI"/>
        </w:rPr>
      </w:pPr>
    </w:p>
    <w:p w14:paraId="328E6FF0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358F4345">
          <v:rect id="_x0000_i1029" alt="" style="width:453pt;height:.05pt;mso-width-percent:0;mso-height-percent:0;mso-width-percent:0;mso-height-percent:0" o:hrpct="968" o:hralign="center" o:hrstd="t" o:hr="t" fillcolor="#a0a0a0" stroked="f"/>
        </w:pict>
      </w:r>
    </w:p>
    <w:p w14:paraId="1D6906A8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3.8 Wireframe – Ajouter une Cotisation (Admin)</w:t>
      </w:r>
    </w:p>
    <w:p w14:paraId="613124E9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Strong"/>
        </w:rPr>
        <w:t>Éléments :</w:t>
      </w:r>
    </w:p>
    <w:p w14:paraId="3561DC3B" w14:textId="77777777" w:rsidR="004F03EE" w:rsidRP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 : “Ajouter une cotisation”</w:t>
      </w:r>
    </w:p>
    <w:p w14:paraId="064A9842" w14:textId="77777777" w:rsidR="004F03EE" w:rsidRP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Mois</w:t>
      </w:r>
    </w:p>
    <w:p w14:paraId="76BFC0C3" w14:textId="77777777" w:rsidR="004F03EE" w:rsidRP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Année</w:t>
      </w:r>
    </w:p>
    <w:p w14:paraId="35530029" w14:textId="77777777" w:rsidR="004F03EE" w:rsidRP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Montant</w:t>
      </w:r>
    </w:p>
    <w:p w14:paraId="4C3A0062" w14:textId="77777777" w:rsidR="004F03EE" w:rsidRP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Mode de paiement</w:t>
      </w:r>
    </w:p>
    <w:p w14:paraId="682D811F" w14:textId="77777777" w:rsidR="004F03EE" w:rsidRP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 Date</w:t>
      </w:r>
    </w:p>
    <w:p w14:paraId="34BF7414" w14:textId="77777777" w:rsidR="004F03EE" w:rsidRP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“Enregistrer”</w:t>
      </w:r>
    </w:p>
    <w:p w14:paraId="2FD4F9BC" w14:textId="77777777" w:rsidR="004F03EE" w:rsidRDefault="004F03EE" w:rsidP="000F1F8D">
      <w:pPr>
        <w:pStyle w:val="isselectedend"/>
        <w:numPr>
          <w:ilvl w:val="0"/>
          <w:numId w:val="18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 “Annuler”</w:t>
      </w:r>
    </w:p>
    <w:p w14:paraId="7272B059" w14:textId="353BFE77" w:rsidR="00704CCB" w:rsidRPr="004F03EE" w:rsidRDefault="00704CCB" w:rsidP="00704CCB">
      <w:pPr>
        <w:pStyle w:val="isselectedend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lastRenderedPageBreak/>
        <w:drawing>
          <wp:inline distT="0" distB="0" distL="0" distR="0" wp14:anchorId="599DE7A8" wp14:editId="594C466A">
            <wp:extent cx="5755640" cy="2652395"/>
            <wp:effectExtent l="0" t="0" r="0" b="1905"/>
            <wp:docPr id="5235103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031" name="Picture 7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6C4E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31E027F5">
          <v:rect id="_x0000_i1028" alt="" style="width:453pt;height:.05pt;mso-width-percent:0;mso-height-percent:0;mso-width-percent:0;mso-height-percent:0" o:hrpct="968" o:hralign="center" o:hrstd="t" o:hr="t" fillcolor="#a0a0a0" stroked="f"/>
        </w:pict>
      </w:r>
    </w:p>
    <w:p w14:paraId="1EB098FF" w14:textId="77777777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4. Flux Utilisateurs Simples</w:t>
      </w:r>
    </w:p>
    <w:p w14:paraId="77EA2C00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4.1 Flux – Inscription d’un membre</w:t>
      </w:r>
    </w:p>
    <w:p w14:paraId="6DA6F322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Connexion → Inscription → Validation → Connexion → Dashboard Membre</w:t>
      </w:r>
    </w:p>
    <w:p w14:paraId="38CA5836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526EA729">
          <v:rect id="_x0000_i1027" alt="" style="width:453pt;height:.05pt;mso-width-percent:0;mso-height-percent:0;mso-width-percent:0;mso-height-percent:0" o:hrpct="968" o:hralign="center" o:hrstd="t" o:hr="t" fillcolor="#a0a0a0" stroked="f"/>
        </w:pict>
      </w:r>
    </w:p>
    <w:p w14:paraId="45A6E902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4.2 Flux – Connexion Admin</w:t>
      </w:r>
    </w:p>
    <w:p w14:paraId="2F45BFF4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Connexion → Dashboard Admin → Liste Membres → Détail Membre → Ajouter cotisation</w:t>
      </w:r>
    </w:p>
    <w:p w14:paraId="21E1BF65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17DE9C6A">
          <v:rect id="_x0000_i1026" alt="" style="width:453pt;height:.05pt;mso-width-percent:0;mso-height-percent:0;mso-width-percent:0;mso-height-percent:0" o:hrpct="968" o:hralign="center" o:hrstd="t" o:hr="t" fillcolor="#a0a0a0" stroked="f"/>
        </w:pict>
      </w:r>
    </w:p>
    <w:p w14:paraId="6C7851AB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4.3 Flux – Consultation cotisations (Membre)</w:t>
      </w:r>
    </w:p>
    <w:p w14:paraId="5EE1EE00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Connexion → Dashboard Membre → Mes Cotisations → Filtre année</w:t>
      </w:r>
    </w:p>
    <w:p w14:paraId="1C7470F6" w14:textId="77777777" w:rsidR="004F03EE" w:rsidRPr="004F03EE" w:rsidRDefault="00C36619" w:rsidP="000F1F8D">
      <w:pPr>
        <w:spacing w:line="276" w:lineRule="auto"/>
      </w:pPr>
      <w:r w:rsidRPr="004F03EE">
        <w:rPr>
          <w:noProof/>
        </w:rPr>
        <w:pict w14:anchorId="460B7BCA">
          <v:rect id="_x0000_i1025" alt="" style="width:453pt;height:.05pt;mso-width-percent:0;mso-height-percent:0;mso-width-percent:0;mso-height-percent:0" o:hrpct="968" o:hralign="center" o:hrstd="t" o:hr="t" fillcolor="#a0a0a0" stroked="f"/>
        </w:pict>
      </w:r>
    </w:p>
    <w:p w14:paraId="3A1E439E" w14:textId="77777777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5. Éléments de Style de Base (Optionnel)</w:t>
      </w:r>
    </w:p>
    <w:p w14:paraId="3614CB5B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Palette simple</w:t>
      </w:r>
    </w:p>
    <w:p w14:paraId="56CA3C6C" w14:textId="7B51EBCB" w:rsidR="004F03EE" w:rsidRPr="004F03EE" w:rsidRDefault="004F03EE" w:rsidP="000F1F8D">
      <w:pPr>
        <w:pStyle w:val="isselectedend"/>
        <w:numPr>
          <w:ilvl w:val="0"/>
          <w:numId w:val="18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 xml:space="preserve">Couleur principale : </w:t>
      </w:r>
      <w:r w:rsidR="00704CCB">
        <w:rPr>
          <w:rFonts w:ascii="Segoe UI" w:hAnsi="Segoe UI" w:cs="Segoe UI"/>
        </w:rPr>
        <w:t>Vert</w:t>
      </w:r>
      <w:r w:rsidRPr="004F03EE">
        <w:rPr>
          <w:rFonts w:ascii="Segoe UI" w:hAnsi="Segoe UI" w:cs="Segoe UI"/>
        </w:rPr>
        <w:t xml:space="preserve"> (#</w:t>
      </w:r>
      <w:r w:rsidR="00704CCB" w:rsidRPr="00704CCB">
        <w:rPr>
          <w:rFonts w:ascii="Segoe UI" w:hAnsi="Segoe UI" w:cs="Segoe UI"/>
        </w:rPr>
        <w:t>34A056</w:t>
      </w:r>
      <w:r w:rsidRPr="004F03EE">
        <w:rPr>
          <w:rFonts w:ascii="Segoe UI" w:hAnsi="Segoe UI" w:cs="Segoe UI"/>
        </w:rPr>
        <w:t>)</w:t>
      </w:r>
    </w:p>
    <w:p w14:paraId="277CD753" w14:textId="48C0D7A7" w:rsidR="004F03EE" w:rsidRPr="004F03EE" w:rsidRDefault="004F03EE" w:rsidP="000F1F8D">
      <w:pPr>
        <w:pStyle w:val="isselectedend"/>
        <w:numPr>
          <w:ilvl w:val="0"/>
          <w:numId w:val="18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lastRenderedPageBreak/>
        <w:t xml:space="preserve">Couleur secondaire : </w:t>
      </w:r>
      <w:r w:rsidR="00704CCB">
        <w:rPr>
          <w:rFonts w:ascii="Segoe UI" w:hAnsi="Segoe UI" w:cs="Segoe UI"/>
        </w:rPr>
        <w:t>Blanc</w:t>
      </w:r>
      <w:r w:rsidRPr="004F03EE">
        <w:rPr>
          <w:rFonts w:ascii="Segoe UI" w:hAnsi="Segoe UI" w:cs="Segoe UI"/>
        </w:rPr>
        <w:t xml:space="preserve"> (#</w:t>
      </w:r>
      <w:r w:rsidR="00704CCB">
        <w:rPr>
          <w:rFonts w:ascii="Segoe UI" w:hAnsi="Segoe UI" w:cs="Segoe UI"/>
        </w:rPr>
        <w:t>FFFFFF</w:t>
      </w:r>
      <w:r w:rsidRPr="004F03EE">
        <w:rPr>
          <w:rFonts w:ascii="Segoe UI" w:hAnsi="Segoe UI" w:cs="Segoe UI"/>
        </w:rPr>
        <w:t>)</w:t>
      </w:r>
    </w:p>
    <w:p w14:paraId="7B5D47B1" w14:textId="77777777" w:rsidR="004F03EE" w:rsidRPr="004F03EE" w:rsidRDefault="004F03EE" w:rsidP="000F1F8D">
      <w:pPr>
        <w:pStyle w:val="isselectedend"/>
        <w:numPr>
          <w:ilvl w:val="0"/>
          <w:numId w:val="18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Succès : Vert (#16A34A)</w:t>
      </w:r>
    </w:p>
    <w:p w14:paraId="44944883" w14:textId="77777777" w:rsidR="004F03EE" w:rsidRPr="004F03EE" w:rsidRDefault="004F03EE" w:rsidP="000F1F8D">
      <w:pPr>
        <w:pStyle w:val="isselectedend"/>
        <w:numPr>
          <w:ilvl w:val="0"/>
          <w:numId w:val="185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Erreur : Rouge (#DC2626)</w:t>
      </w:r>
    </w:p>
    <w:p w14:paraId="07AEA322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Typographie</w:t>
      </w:r>
    </w:p>
    <w:p w14:paraId="51B50526" w14:textId="77777777" w:rsidR="004F03EE" w:rsidRPr="004F03EE" w:rsidRDefault="004F03EE" w:rsidP="000F1F8D">
      <w:pPr>
        <w:pStyle w:val="isselectedend"/>
        <w:numPr>
          <w:ilvl w:val="0"/>
          <w:numId w:val="186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Titres : Inter / Poppins</w:t>
      </w:r>
    </w:p>
    <w:p w14:paraId="28936CAE" w14:textId="221D8858" w:rsidR="004F03EE" w:rsidRPr="004F03EE" w:rsidRDefault="004F03EE" w:rsidP="000F1F8D">
      <w:pPr>
        <w:pStyle w:val="isselectedend"/>
        <w:numPr>
          <w:ilvl w:val="0"/>
          <w:numId w:val="186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 xml:space="preserve">Texte : Inter / </w:t>
      </w:r>
      <w:r w:rsidR="00704CCB" w:rsidRPr="004F03EE">
        <w:rPr>
          <w:rFonts w:ascii="Segoe UI" w:hAnsi="Segoe UI" w:cs="Segoe UI"/>
        </w:rPr>
        <w:t>Poppins</w:t>
      </w:r>
    </w:p>
    <w:p w14:paraId="3ABD1BF0" w14:textId="77777777" w:rsidR="004F03EE" w:rsidRPr="004F03EE" w:rsidRDefault="004F03EE" w:rsidP="000F1F8D">
      <w:pPr>
        <w:pStyle w:val="Heading3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Composants</w:t>
      </w:r>
    </w:p>
    <w:p w14:paraId="03E5A008" w14:textId="77777777" w:rsidR="004F03EE" w:rsidRPr="004F03EE" w:rsidRDefault="004F03EE" w:rsidP="000F1F8D">
      <w:pPr>
        <w:pStyle w:val="isselectedend"/>
        <w:numPr>
          <w:ilvl w:val="0"/>
          <w:numId w:val="18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Boutons :</w:t>
      </w:r>
    </w:p>
    <w:p w14:paraId="1B38FE38" w14:textId="77777777" w:rsidR="004F03EE" w:rsidRPr="004F03EE" w:rsidRDefault="004F03EE" w:rsidP="000F1F8D">
      <w:pPr>
        <w:pStyle w:val="isselectedend"/>
        <w:numPr>
          <w:ilvl w:val="1"/>
          <w:numId w:val="18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Coins légèrement arrondis</w:t>
      </w:r>
    </w:p>
    <w:p w14:paraId="747D5D5E" w14:textId="77777777" w:rsidR="004F03EE" w:rsidRPr="004F03EE" w:rsidRDefault="004F03EE" w:rsidP="000F1F8D">
      <w:pPr>
        <w:pStyle w:val="isselectedend"/>
        <w:numPr>
          <w:ilvl w:val="1"/>
          <w:numId w:val="18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Couleur pleine (primary)</w:t>
      </w:r>
    </w:p>
    <w:p w14:paraId="0873D3BE" w14:textId="77777777" w:rsidR="004F03EE" w:rsidRPr="004F03EE" w:rsidRDefault="004F03EE" w:rsidP="000F1F8D">
      <w:pPr>
        <w:pStyle w:val="isselectedend"/>
        <w:numPr>
          <w:ilvl w:val="0"/>
          <w:numId w:val="18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Inputs :</w:t>
      </w:r>
    </w:p>
    <w:p w14:paraId="5E8EC569" w14:textId="77777777" w:rsidR="004F03EE" w:rsidRPr="004F03EE" w:rsidRDefault="004F03EE" w:rsidP="000F1F8D">
      <w:pPr>
        <w:pStyle w:val="isselectedend"/>
        <w:numPr>
          <w:ilvl w:val="1"/>
          <w:numId w:val="18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Bordure fine</w:t>
      </w:r>
    </w:p>
    <w:p w14:paraId="26383F7D" w14:textId="77777777" w:rsidR="004F03EE" w:rsidRDefault="004F03EE" w:rsidP="000F1F8D">
      <w:pPr>
        <w:pStyle w:val="isselectedend"/>
        <w:numPr>
          <w:ilvl w:val="1"/>
          <w:numId w:val="187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Focus visible</w:t>
      </w:r>
    </w:p>
    <w:p w14:paraId="415B9C7C" w14:textId="77777777" w:rsidR="00680BD0" w:rsidRDefault="00680BD0" w:rsidP="00680BD0">
      <w:pPr>
        <w:pStyle w:val="isselectedend"/>
        <w:spacing w:line="276" w:lineRule="auto"/>
        <w:rPr>
          <w:rFonts w:ascii="Segoe UI" w:hAnsi="Segoe UI" w:cs="Segoe UI"/>
        </w:rPr>
      </w:pPr>
    </w:p>
    <w:p w14:paraId="76636F81" w14:textId="77777777" w:rsidR="00680BD0" w:rsidRDefault="00680BD0" w:rsidP="00680BD0">
      <w:pPr>
        <w:pStyle w:val="isselectedend"/>
        <w:spacing w:line="276" w:lineRule="auto"/>
        <w:rPr>
          <w:rFonts w:ascii="Segoe UI" w:hAnsi="Segoe UI" w:cs="Segoe UI"/>
        </w:rPr>
      </w:pPr>
    </w:p>
    <w:p w14:paraId="40480EA6" w14:textId="77777777" w:rsidR="00680BD0" w:rsidRDefault="00680BD0" w:rsidP="00680BD0">
      <w:pPr>
        <w:pStyle w:val="isselectedend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La demo est disponible en ligne:</w:t>
      </w:r>
    </w:p>
    <w:p w14:paraId="50967964" w14:textId="10D2D5A8" w:rsidR="00680BD0" w:rsidRDefault="00680BD0" w:rsidP="00680BD0">
      <w:pPr>
        <w:pStyle w:val="isselectedend"/>
        <w:spacing w:line="276" w:lineRule="auto"/>
        <w:rPr>
          <w:rFonts w:ascii="Segoe UI" w:hAnsi="Segoe UI" w:cs="Segoe UI"/>
        </w:rPr>
      </w:pPr>
      <w:hyperlink r:id="rId14" w:history="1">
        <w:r w:rsidRPr="00825BDB">
          <w:rPr>
            <w:rStyle w:val="Hyperlink"/>
          </w:rPr>
          <w:t>https://cushy-carol-56102994.figma.site/login</w:t>
        </w:r>
      </w:hyperlink>
    </w:p>
    <w:p w14:paraId="71181E6B" w14:textId="042668FE" w:rsidR="00680BD0" w:rsidRPr="004F03EE" w:rsidRDefault="00680BD0" w:rsidP="00680BD0">
      <w:pPr>
        <w:pStyle w:val="isselectedend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</w:p>
    <w:p w14:paraId="677694B2" w14:textId="291E0FAA" w:rsidR="00704CCB" w:rsidRPr="00680BD0" w:rsidRDefault="00704CCB">
      <w:pPr>
        <w:rPr>
          <w:rFonts w:eastAsiaTheme="majorEastAsia"/>
          <w:color w:val="3B3838" w:themeColor="background2" w:themeShade="40"/>
          <w:kern w:val="28"/>
          <w:sz w:val="52"/>
          <w:szCs w:val="52"/>
          <w:lang w:val="en-GN"/>
          <w14:ligatures w14:val="standard"/>
          <w14:numForm w14:val="oldStyle"/>
        </w:rPr>
      </w:pPr>
      <w:r w:rsidRPr="00680BD0">
        <w:rPr>
          <w:lang w:val="en-GN"/>
        </w:rPr>
        <w:br w:type="page"/>
      </w:r>
    </w:p>
    <w:p w14:paraId="014BB91D" w14:textId="77777777" w:rsidR="004F03EE" w:rsidRPr="00680BD0" w:rsidRDefault="004F03EE" w:rsidP="000F1F8D">
      <w:pPr>
        <w:pStyle w:val="Heading1"/>
        <w:spacing w:line="276" w:lineRule="auto"/>
        <w:rPr>
          <w:rFonts w:ascii="Segoe UI" w:hAnsi="Segoe UI" w:cs="Segoe UI"/>
          <w:lang w:val="en-GN"/>
        </w:rPr>
      </w:pPr>
    </w:p>
    <w:p w14:paraId="0AACB4CF" w14:textId="77777777" w:rsidR="004F03EE" w:rsidRPr="00680BD0" w:rsidRDefault="004F03EE" w:rsidP="000F1F8D">
      <w:pPr>
        <w:pStyle w:val="Heading1"/>
        <w:spacing w:line="276" w:lineRule="auto"/>
        <w:rPr>
          <w:rFonts w:ascii="Segoe UI" w:hAnsi="Segoe UI" w:cs="Segoe UI"/>
          <w:lang w:val="en-GN"/>
        </w:rPr>
      </w:pPr>
    </w:p>
    <w:p w14:paraId="1BE950D4" w14:textId="4B3350B9" w:rsidR="004F03EE" w:rsidRPr="004F03EE" w:rsidRDefault="004F03EE" w:rsidP="000F1F8D">
      <w:pPr>
        <w:pStyle w:val="Heading1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PROMPT COMPLET POUR FIGMA</w:t>
      </w:r>
    </w:p>
    <w:p w14:paraId="60CEA018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Style w:val="Emphasis"/>
        </w:rPr>
        <w:t>(À copier-coller dans ChatGPT / IA Design ou à suivre manuellement dans Figma)</w:t>
      </w:r>
    </w:p>
    <w:p w14:paraId="71E092B4" w14:textId="049C0274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Objectif</w:t>
      </w:r>
    </w:p>
    <w:p w14:paraId="4F69095D" w14:textId="77777777" w:rsidR="004F03EE" w:rsidRPr="004F03EE" w:rsidRDefault="004F03EE" w:rsidP="000F1F8D">
      <w:pPr>
        <w:pStyle w:val="isselectedend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 xml:space="preserve">Créer un </w:t>
      </w:r>
      <w:r w:rsidRPr="004F03EE">
        <w:rPr>
          <w:rStyle w:val="Strong"/>
        </w:rPr>
        <w:t>dossier de conception visuelle simple (UI/UX)</w:t>
      </w:r>
      <w:r w:rsidRPr="004F03EE">
        <w:rPr>
          <w:rFonts w:ascii="Segoe UI" w:hAnsi="Segoe UI" w:cs="Segoe UI"/>
        </w:rPr>
        <w:t xml:space="preserve"> pour une application web de </w:t>
      </w:r>
      <w:r w:rsidRPr="004F03EE">
        <w:rPr>
          <w:rStyle w:val="Strong"/>
        </w:rPr>
        <w:t>gestion d’association</w:t>
      </w:r>
      <w:r w:rsidRPr="004F03EE">
        <w:rPr>
          <w:rFonts w:ascii="Segoe UI" w:hAnsi="Segoe UI" w:cs="Segoe UI"/>
        </w:rPr>
        <w:t xml:space="preserve"> nommée </w:t>
      </w:r>
      <w:r w:rsidRPr="004F03EE">
        <w:rPr>
          <w:rStyle w:val="Strong"/>
        </w:rPr>
        <w:t>AssoManager</w:t>
      </w:r>
      <w:r w:rsidRPr="004F03EE">
        <w:rPr>
          <w:rFonts w:ascii="Segoe UI" w:hAnsi="Segoe UI" w:cs="Segoe UI"/>
        </w:rPr>
        <w:t xml:space="preserve">, destinée à être développée avec </w:t>
      </w:r>
      <w:r w:rsidRPr="004F03EE">
        <w:rPr>
          <w:rStyle w:val="Strong"/>
        </w:rPr>
        <w:t>React (Front)</w:t>
      </w:r>
      <w:r w:rsidRPr="004F03EE">
        <w:rPr>
          <w:rFonts w:ascii="Segoe UI" w:hAnsi="Segoe UI" w:cs="Segoe UI"/>
        </w:rPr>
        <w:t xml:space="preserve"> et </w:t>
      </w:r>
      <w:r w:rsidRPr="004F03EE">
        <w:rPr>
          <w:rStyle w:val="Strong"/>
        </w:rPr>
        <w:t>Laravel (API)</w:t>
      </w:r>
      <w:r w:rsidRPr="004F03EE">
        <w:rPr>
          <w:rFonts w:ascii="Segoe UI" w:hAnsi="Segoe UI" w:cs="Segoe UI"/>
        </w:rPr>
        <w:t>.</w:t>
      </w:r>
    </w:p>
    <w:p w14:paraId="0B9905F0" w14:textId="2E5E7F7B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Contraintes générales</w:t>
      </w:r>
    </w:p>
    <w:p w14:paraId="088570CD" w14:textId="77777777" w:rsidR="004F03EE" w:rsidRPr="004F03EE" w:rsidRDefault="004F03EE" w:rsidP="000F1F8D">
      <w:pPr>
        <w:pStyle w:val="isselectedend"/>
        <w:numPr>
          <w:ilvl w:val="0"/>
          <w:numId w:val="18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Type : Wireframes + maquettes simples</w:t>
      </w:r>
    </w:p>
    <w:p w14:paraId="02452D30" w14:textId="77777777" w:rsidR="004F03EE" w:rsidRPr="004F03EE" w:rsidRDefault="004F03EE" w:rsidP="000F1F8D">
      <w:pPr>
        <w:pStyle w:val="isselectedend"/>
        <w:numPr>
          <w:ilvl w:val="0"/>
          <w:numId w:val="18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Style : Minimaliste, professionnel, clair</w:t>
      </w:r>
    </w:p>
    <w:p w14:paraId="32E32D35" w14:textId="77777777" w:rsidR="004F03EE" w:rsidRPr="004F03EE" w:rsidRDefault="004F03EE" w:rsidP="000F1F8D">
      <w:pPr>
        <w:pStyle w:val="isselectedend"/>
        <w:numPr>
          <w:ilvl w:val="0"/>
          <w:numId w:val="18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Pas de design graphique avancé</w:t>
      </w:r>
    </w:p>
    <w:p w14:paraId="504A0885" w14:textId="77777777" w:rsidR="004F03EE" w:rsidRPr="004F03EE" w:rsidRDefault="004F03EE" w:rsidP="000F1F8D">
      <w:pPr>
        <w:pStyle w:val="isselectedend"/>
        <w:numPr>
          <w:ilvl w:val="0"/>
          <w:numId w:val="18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Desktop first (responsive implicite)</w:t>
      </w:r>
    </w:p>
    <w:p w14:paraId="4335C4FC" w14:textId="77777777" w:rsidR="004F03EE" w:rsidRPr="004F03EE" w:rsidRDefault="004F03EE" w:rsidP="000F1F8D">
      <w:pPr>
        <w:pStyle w:val="isselectedend"/>
        <w:numPr>
          <w:ilvl w:val="0"/>
          <w:numId w:val="18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Niveaux de gris + 1 couleur principale</w:t>
      </w:r>
    </w:p>
    <w:p w14:paraId="00D2DC41" w14:textId="77777777" w:rsidR="004F03EE" w:rsidRPr="004F03EE" w:rsidRDefault="004F03EE" w:rsidP="000F1F8D">
      <w:pPr>
        <w:pStyle w:val="isselectedend"/>
        <w:numPr>
          <w:ilvl w:val="0"/>
          <w:numId w:val="188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Orientation développeur (pensé composants React)</w:t>
      </w:r>
    </w:p>
    <w:p w14:paraId="345861E3" w14:textId="6BEEE5AE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Layout global</w:t>
      </w:r>
    </w:p>
    <w:p w14:paraId="3DB004C1" w14:textId="77777777" w:rsidR="004F03EE" w:rsidRPr="004F03EE" w:rsidRDefault="004F03EE" w:rsidP="000F1F8D">
      <w:pPr>
        <w:pStyle w:val="isselectedend"/>
        <w:numPr>
          <w:ilvl w:val="0"/>
          <w:numId w:val="18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Header en haut (logo + user + logout)</w:t>
      </w:r>
    </w:p>
    <w:p w14:paraId="24B32370" w14:textId="77777777" w:rsidR="004F03EE" w:rsidRPr="004F03EE" w:rsidRDefault="004F03EE" w:rsidP="000F1F8D">
      <w:pPr>
        <w:pStyle w:val="isselectedend"/>
        <w:numPr>
          <w:ilvl w:val="0"/>
          <w:numId w:val="18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Sidebar à gauche (navigation)</w:t>
      </w:r>
    </w:p>
    <w:p w14:paraId="07634E37" w14:textId="77777777" w:rsidR="004F03EE" w:rsidRPr="004F03EE" w:rsidRDefault="004F03EE" w:rsidP="000F1F8D">
      <w:pPr>
        <w:pStyle w:val="isselectedend"/>
        <w:numPr>
          <w:ilvl w:val="0"/>
          <w:numId w:val="18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Zone contenu principale à droite</w:t>
      </w:r>
    </w:p>
    <w:p w14:paraId="07BC553F" w14:textId="77777777" w:rsidR="004F03EE" w:rsidRPr="004F03EE" w:rsidRDefault="004F03EE" w:rsidP="000F1F8D">
      <w:pPr>
        <w:pStyle w:val="isselectedend"/>
        <w:numPr>
          <w:ilvl w:val="0"/>
          <w:numId w:val="189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Pages publiques sans sidebar (login, register)</w:t>
      </w:r>
    </w:p>
    <w:p w14:paraId="5F1F0D61" w14:textId="2F920509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lastRenderedPageBreak/>
        <w:t>Écrans à concevoir (Frames Figma)</w:t>
      </w:r>
    </w:p>
    <w:p w14:paraId="4551249E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Login Page</w:t>
      </w:r>
    </w:p>
    <w:p w14:paraId="54F6AE32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Register Page</w:t>
      </w:r>
    </w:p>
    <w:p w14:paraId="1685841E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Dashboard Membre</w:t>
      </w:r>
    </w:p>
    <w:p w14:paraId="1B2A1F1C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Mes Cotisations (Membre)</w:t>
      </w:r>
    </w:p>
    <w:p w14:paraId="39F82F18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Dashboard Admin</w:t>
      </w:r>
    </w:p>
    <w:p w14:paraId="01336EDC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Liste des Membres (Admin)</w:t>
      </w:r>
    </w:p>
    <w:p w14:paraId="2D3097CF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Détail Membre (Admin)</w:t>
      </w:r>
    </w:p>
    <w:p w14:paraId="3C3CA848" w14:textId="77777777" w:rsidR="004F03EE" w:rsidRPr="004F03EE" w:rsidRDefault="004F03EE" w:rsidP="000F1F8D">
      <w:pPr>
        <w:pStyle w:val="isselectedend"/>
        <w:numPr>
          <w:ilvl w:val="0"/>
          <w:numId w:val="190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Ajouter Cotisation (Admin)</w:t>
      </w:r>
    </w:p>
    <w:p w14:paraId="7E10AD74" w14:textId="30102680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Flux à prototyper</w:t>
      </w:r>
    </w:p>
    <w:p w14:paraId="60DB34D3" w14:textId="77777777" w:rsidR="004F03EE" w:rsidRPr="004F03EE" w:rsidRDefault="004F03EE" w:rsidP="000F1F8D">
      <w:pPr>
        <w:pStyle w:val="isselectedend"/>
        <w:numPr>
          <w:ilvl w:val="0"/>
          <w:numId w:val="19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Login → Dashboard (selon rôle)</w:t>
      </w:r>
    </w:p>
    <w:p w14:paraId="54865BE4" w14:textId="77777777" w:rsidR="004F03EE" w:rsidRPr="004F03EE" w:rsidRDefault="004F03EE" w:rsidP="000F1F8D">
      <w:pPr>
        <w:pStyle w:val="isselectedend"/>
        <w:numPr>
          <w:ilvl w:val="0"/>
          <w:numId w:val="19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Admin : Membres → Détail → Ajouter cotisation</w:t>
      </w:r>
    </w:p>
    <w:p w14:paraId="4180207B" w14:textId="77777777" w:rsidR="004F03EE" w:rsidRPr="004F03EE" w:rsidRDefault="004F03EE" w:rsidP="000F1F8D">
      <w:pPr>
        <w:pStyle w:val="isselectedend"/>
        <w:numPr>
          <w:ilvl w:val="0"/>
          <w:numId w:val="191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Membre : Dashboard → Mes cotisations</w:t>
      </w:r>
    </w:p>
    <w:p w14:paraId="6B6AE2AD" w14:textId="374FD44F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Éléments UI à utiliser</w:t>
      </w:r>
    </w:p>
    <w:p w14:paraId="7E86F86F" w14:textId="77777777" w:rsidR="004F03EE" w:rsidRPr="004F03EE" w:rsidRDefault="004F03EE" w:rsidP="000F1F8D">
      <w:pPr>
        <w:pStyle w:val="isselectedend"/>
        <w:numPr>
          <w:ilvl w:val="0"/>
          <w:numId w:val="19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Rectangles pour cartes et sections</w:t>
      </w:r>
    </w:p>
    <w:p w14:paraId="1AF5C89E" w14:textId="77777777" w:rsidR="004F03EE" w:rsidRPr="004F03EE" w:rsidRDefault="004F03EE" w:rsidP="000F1F8D">
      <w:pPr>
        <w:pStyle w:val="isselectedend"/>
        <w:numPr>
          <w:ilvl w:val="0"/>
          <w:numId w:val="19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Lignes pour textes</w:t>
      </w:r>
    </w:p>
    <w:p w14:paraId="621E067A" w14:textId="77777777" w:rsidR="004F03EE" w:rsidRPr="004F03EE" w:rsidRDefault="004F03EE" w:rsidP="000F1F8D">
      <w:pPr>
        <w:pStyle w:val="isselectedend"/>
        <w:numPr>
          <w:ilvl w:val="0"/>
          <w:numId w:val="19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Boutons nommés clairement</w:t>
      </w:r>
    </w:p>
    <w:p w14:paraId="34EB4F30" w14:textId="77777777" w:rsidR="004F03EE" w:rsidRPr="004F03EE" w:rsidRDefault="004F03EE" w:rsidP="000F1F8D">
      <w:pPr>
        <w:pStyle w:val="isselectedend"/>
        <w:numPr>
          <w:ilvl w:val="0"/>
          <w:numId w:val="19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Champs formulaire standards</w:t>
      </w:r>
    </w:p>
    <w:p w14:paraId="4249A83F" w14:textId="77777777" w:rsidR="004F03EE" w:rsidRPr="004F03EE" w:rsidRDefault="004F03EE" w:rsidP="000F1F8D">
      <w:pPr>
        <w:pStyle w:val="isselectedend"/>
        <w:numPr>
          <w:ilvl w:val="0"/>
          <w:numId w:val="192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Tableaux simples avec en-têtes</w:t>
      </w:r>
    </w:p>
    <w:p w14:paraId="1EC8617D" w14:textId="79AA9DD3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Bonnes pratiques</w:t>
      </w:r>
    </w:p>
    <w:p w14:paraId="0850C1C5" w14:textId="77777777" w:rsidR="004F03EE" w:rsidRPr="004F03EE" w:rsidRDefault="004F03EE" w:rsidP="000F1F8D">
      <w:pPr>
        <w:pStyle w:val="isselectedend"/>
        <w:numPr>
          <w:ilvl w:val="0"/>
          <w:numId w:val="19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Nommer chaque Frame clairement</w:t>
      </w:r>
    </w:p>
    <w:p w14:paraId="1D264F60" w14:textId="77777777" w:rsidR="004F03EE" w:rsidRPr="004F03EE" w:rsidRDefault="004F03EE" w:rsidP="000F1F8D">
      <w:pPr>
        <w:pStyle w:val="isselectedend"/>
        <w:numPr>
          <w:ilvl w:val="0"/>
          <w:numId w:val="19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Grouper les éléments répétitifs</w:t>
      </w:r>
    </w:p>
    <w:p w14:paraId="61BFE12D" w14:textId="77777777" w:rsidR="004F03EE" w:rsidRPr="004F03EE" w:rsidRDefault="004F03EE" w:rsidP="000F1F8D">
      <w:pPr>
        <w:pStyle w:val="isselectedend"/>
        <w:numPr>
          <w:ilvl w:val="0"/>
          <w:numId w:val="19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Identifier visuellement les composants réutilisables</w:t>
      </w:r>
    </w:p>
    <w:p w14:paraId="192E6A3F" w14:textId="77777777" w:rsidR="004F03EE" w:rsidRPr="004F03EE" w:rsidRDefault="004F03EE" w:rsidP="000F1F8D">
      <w:pPr>
        <w:pStyle w:val="isselectedend"/>
        <w:numPr>
          <w:ilvl w:val="0"/>
          <w:numId w:val="193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 xml:space="preserve">Utiliser l’onglet </w:t>
      </w:r>
      <w:r w:rsidRPr="004F03EE">
        <w:rPr>
          <w:rStyle w:val="Strong"/>
        </w:rPr>
        <w:t>Prototype</w:t>
      </w:r>
      <w:r w:rsidRPr="004F03EE">
        <w:rPr>
          <w:rFonts w:ascii="Segoe UI" w:hAnsi="Segoe UI" w:cs="Segoe UI"/>
        </w:rPr>
        <w:t xml:space="preserve"> pour relier les écrans</w:t>
      </w:r>
    </w:p>
    <w:p w14:paraId="24AE9FC5" w14:textId="3B281D8C" w:rsidR="004F03EE" w:rsidRPr="004F03EE" w:rsidRDefault="004F03EE" w:rsidP="000F1F8D">
      <w:pPr>
        <w:pStyle w:val="Heading2"/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lastRenderedPageBreak/>
        <w:t>Livrables attendus</w:t>
      </w:r>
    </w:p>
    <w:p w14:paraId="5A341AD6" w14:textId="77777777" w:rsidR="004F03EE" w:rsidRPr="004F03EE" w:rsidRDefault="004F03EE" w:rsidP="000F1F8D">
      <w:pPr>
        <w:pStyle w:val="isselectedend"/>
        <w:numPr>
          <w:ilvl w:val="0"/>
          <w:numId w:val="19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Fichier Figma organisé</w:t>
      </w:r>
    </w:p>
    <w:p w14:paraId="1BF66E84" w14:textId="77777777" w:rsidR="004F03EE" w:rsidRPr="004F03EE" w:rsidRDefault="004F03EE" w:rsidP="000F1F8D">
      <w:pPr>
        <w:pStyle w:val="isselectedend"/>
        <w:numPr>
          <w:ilvl w:val="0"/>
          <w:numId w:val="19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>Prototype cliquable simple</w:t>
      </w:r>
    </w:p>
    <w:p w14:paraId="57FA9192" w14:textId="77777777" w:rsidR="004F03EE" w:rsidRPr="004F03EE" w:rsidRDefault="004F03EE" w:rsidP="000F1F8D">
      <w:pPr>
        <w:pStyle w:val="NormalWeb"/>
        <w:numPr>
          <w:ilvl w:val="0"/>
          <w:numId w:val="194"/>
        </w:numPr>
        <w:spacing w:line="276" w:lineRule="auto"/>
        <w:rPr>
          <w:rFonts w:ascii="Segoe UI" w:hAnsi="Segoe UI" w:cs="Segoe UI"/>
        </w:rPr>
      </w:pPr>
      <w:r w:rsidRPr="004F03EE">
        <w:rPr>
          <w:rFonts w:ascii="Segoe UI" w:hAnsi="Segoe UI" w:cs="Segoe UI"/>
        </w:rPr>
        <w:t xml:space="preserve">Export PNG des écrans clés </w:t>
      </w:r>
    </w:p>
    <w:p w14:paraId="014C4219" w14:textId="0DBA2FCA" w:rsidR="006303C6" w:rsidRPr="004F03EE" w:rsidRDefault="006303C6" w:rsidP="000F1F8D">
      <w:pPr>
        <w:pStyle w:val="NormalWeb"/>
        <w:spacing w:line="276" w:lineRule="auto"/>
        <w:ind w:left="720"/>
        <w:rPr>
          <w:rFonts w:ascii="Segoe UI" w:hAnsi="Segoe UI" w:cs="Segoe UI"/>
          <w:sz w:val="22"/>
          <w:szCs w:val="22"/>
        </w:rPr>
      </w:pPr>
    </w:p>
    <w:sectPr w:rsidR="006303C6" w:rsidRPr="004F03EE" w:rsidSect="004547FA">
      <w:headerReference w:type="default" r:id="rId15"/>
      <w:footerReference w:type="default" r:id="rId16"/>
      <w:pgSz w:w="11900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5BA02" w14:textId="77777777" w:rsidR="00C36619" w:rsidRDefault="00C36619">
      <w:pPr>
        <w:spacing w:line="240" w:lineRule="auto"/>
      </w:pPr>
      <w:r>
        <w:separator/>
      </w:r>
    </w:p>
  </w:endnote>
  <w:endnote w:type="continuationSeparator" w:id="0">
    <w:p w14:paraId="2F659F61" w14:textId="77777777" w:rsidR="00C36619" w:rsidRDefault="00C36619">
      <w:pPr>
        <w:spacing w:line="240" w:lineRule="auto"/>
      </w:pPr>
      <w:r>
        <w:continuationSeparator/>
      </w:r>
    </w:p>
  </w:endnote>
  <w:endnote w:type="continuationNotice" w:id="1">
    <w:p w14:paraId="5FA8A40D" w14:textId="77777777" w:rsidR="00C36619" w:rsidRDefault="00C3661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34EF5242" w14:textId="77777777" w:rsidR="005C6D45" w:rsidRPr="002E258A" w:rsidRDefault="002F25A8">
        <w:pPr>
          <w:pStyle w:val="Footer"/>
          <w:pBdr>
            <w:bottom w:val="single" w:sz="12" w:space="1" w:color="auto"/>
          </w:pBdr>
          <w:jc w:val="right"/>
        </w:pPr>
        <w:r w:rsidRPr="002E258A">
          <w:rPr>
            <w:lang w:bidi="fr-FR"/>
          </w:rPr>
          <w:t xml:space="preserve">Page | </w:t>
        </w:r>
        <w:r w:rsidRPr="002E258A">
          <w:rPr>
            <w:lang w:bidi="fr-FR"/>
          </w:rPr>
          <w:fldChar w:fldCharType="begin"/>
        </w:r>
        <w:r w:rsidRPr="002E258A">
          <w:rPr>
            <w:lang w:bidi="fr-FR"/>
          </w:rPr>
          <w:instrText xml:space="preserve"> PAGE   \* MERGEFORMAT </w:instrText>
        </w:r>
        <w:r w:rsidRPr="002E258A">
          <w:rPr>
            <w:lang w:bidi="fr-FR"/>
          </w:rPr>
          <w:fldChar w:fldCharType="separate"/>
        </w:r>
        <w:r w:rsidR="007C7C08">
          <w:rPr>
            <w:noProof/>
            <w:lang w:bidi="fr-FR"/>
          </w:rPr>
          <w:t>7</w:t>
        </w:r>
        <w:r w:rsidRPr="002E258A">
          <w:rPr>
            <w:noProof/>
            <w:lang w:bidi="fr-FR"/>
          </w:rPr>
          <w:fldChar w:fldCharType="end"/>
        </w:r>
        <w:r w:rsidRPr="002E258A">
          <w:rPr>
            <w:lang w:bidi="fr-FR"/>
          </w:rPr>
          <w:t xml:space="preserve"> </w:t>
        </w:r>
      </w:p>
    </w:sdtContent>
  </w:sdt>
  <w:p w14:paraId="74C0FA57" w14:textId="7B81E9BF" w:rsidR="00010409" w:rsidRPr="00010409" w:rsidRDefault="00010409" w:rsidP="00010409">
    <w:pPr>
      <w:pStyle w:val="Footer"/>
      <w:jc w:val="center"/>
      <w:rPr>
        <w:i/>
        <w:iCs/>
        <w:sz w:val="28"/>
        <w:szCs w:val="28"/>
      </w:rPr>
    </w:pPr>
    <w:r w:rsidRPr="00010409">
      <w:rPr>
        <w:i/>
        <w:iCs/>
        <w:sz w:val="28"/>
        <w:szCs w:val="28"/>
      </w:rPr>
      <w:t>Organisation Internationale de la Francophonie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8386A" w14:textId="77777777" w:rsidR="00C36619" w:rsidRDefault="00C36619">
      <w:pPr>
        <w:spacing w:line="240" w:lineRule="auto"/>
      </w:pPr>
      <w:r>
        <w:separator/>
      </w:r>
    </w:p>
  </w:footnote>
  <w:footnote w:type="continuationSeparator" w:id="0">
    <w:p w14:paraId="240EE422" w14:textId="77777777" w:rsidR="00C36619" w:rsidRDefault="00C36619">
      <w:pPr>
        <w:spacing w:line="240" w:lineRule="auto"/>
      </w:pPr>
      <w:r>
        <w:continuationSeparator/>
      </w:r>
    </w:p>
  </w:footnote>
  <w:footnote w:type="continuationNotice" w:id="1">
    <w:p w14:paraId="024B3158" w14:textId="77777777" w:rsidR="00C36619" w:rsidRDefault="00C3661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0B3C" w14:textId="04FFE8C4" w:rsidR="007D0E77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2618C6" wp14:editId="2EF1016F">
              <wp:simplePos x="0" y="0"/>
              <wp:positionH relativeFrom="column">
                <wp:posOffset>2544275</wp:posOffset>
              </wp:positionH>
              <wp:positionV relativeFrom="paragraph">
                <wp:posOffset>173775</wp:posOffset>
              </wp:positionV>
              <wp:extent cx="3154107" cy="508716"/>
              <wp:effectExtent l="0" t="0" r="8255" b="12065"/>
              <wp:wrapNone/>
              <wp:docPr id="174992892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4107" cy="50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A83D5FF" w14:textId="69F8242D" w:rsidR="00010409" w:rsidRPr="007E339F" w:rsidRDefault="00010409" w:rsidP="00010409">
                          <w:pPr>
                            <w:spacing w:before="0"/>
                            <w:rPr>
                              <w:i/>
                              <w:iCs/>
                              <w:sz w:val="21"/>
                              <w:szCs w:val="21"/>
                            </w:rPr>
                          </w:pPr>
                          <w:r w:rsidRPr="007E339F">
                            <w:rPr>
                              <w:b/>
                              <w:bCs/>
                              <w:u w:val="single"/>
                            </w:rPr>
                            <w:t>Etudiant</w:t>
                          </w:r>
                          <w:r w:rsidRPr="007E339F">
                            <w:t xml:space="preserve">: </w:t>
                          </w:r>
                          <w:r w:rsidRPr="007E339F">
                            <w:rPr>
                              <w:i/>
                              <w:iCs/>
                              <w:sz w:val="21"/>
                              <w:szCs w:val="21"/>
                            </w:rPr>
                            <w:t>SOULEYMANE MOUCTAR DIALLO</w:t>
                          </w:r>
                        </w:p>
                        <w:p w14:paraId="1C0DF353" w14:textId="2E4416D7" w:rsidR="00010409" w:rsidRPr="007E339F" w:rsidRDefault="00010409" w:rsidP="00010409">
                          <w:pPr>
                            <w:spacing w:before="0"/>
                          </w:pPr>
                          <w:r w:rsidRPr="007E339F">
                            <w:rPr>
                              <w:b/>
                              <w:bCs/>
                              <w:i/>
                              <w:iCs/>
                              <w:sz w:val="21"/>
                              <w:szCs w:val="21"/>
                              <w:u w:val="single"/>
                            </w:rPr>
                            <w:t>Cohorte</w:t>
                          </w:r>
                          <w:r w:rsidRPr="007E339F">
                            <w:rPr>
                              <w:i/>
                              <w:iCs/>
                              <w:sz w:val="21"/>
                              <w:szCs w:val="21"/>
                            </w:rPr>
                            <w:t>: Developpement Web Avancée.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2618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0.35pt;margin-top:13.7pt;width:248.35pt;height:40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" fillcolor="white [3201]" strokeweight=".5pt">
              <v:textbox>
                <w:txbxContent>
                  <w:p w14:paraId="2A83D5FF" w14:textId="69F8242D" w:rsidR="00010409" w:rsidRPr="007E339F" w:rsidRDefault="00010409" w:rsidP="00010409">
                    <w:pPr>
                      <w:spacing w:before="0"/>
                      <w:rPr>
                        <w:i/>
                        <w:iCs/>
                        <w:sz w:val="21"/>
                        <w:szCs w:val="21"/>
                      </w:rPr>
                    </w:pPr>
                    <w:r w:rsidRPr="007E339F">
                      <w:rPr>
                        <w:b/>
                        <w:bCs/>
                        <w:u w:val="single"/>
                      </w:rPr>
                      <w:t>Etudiant</w:t>
                    </w:r>
                    <w:r w:rsidRPr="007E339F">
                      <w:t xml:space="preserve">: </w:t>
                    </w:r>
                    <w:r w:rsidRPr="007E339F">
                      <w:rPr>
                        <w:i/>
                        <w:iCs/>
                        <w:sz w:val="21"/>
                        <w:szCs w:val="21"/>
                      </w:rPr>
                      <w:t>SOULEYMANE MOUCTAR DIALLO</w:t>
                    </w:r>
                  </w:p>
                  <w:p w14:paraId="1C0DF353" w14:textId="2E4416D7" w:rsidR="00010409" w:rsidRPr="007E339F" w:rsidRDefault="00010409" w:rsidP="00010409">
                    <w:pPr>
                      <w:spacing w:before="0"/>
                    </w:pPr>
                    <w:r w:rsidRPr="007E339F">
                      <w:rPr>
                        <w:b/>
                        <w:bCs/>
                        <w:i/>
                        <w:iCs/>
                        <w:sz w:val="21"/>
                        <w:szCs w:val="21"/>
                        <w:u w:val="single"/>
                      </w:rPr>
                      <w:t>Cohorte</w:t>
                    </w:r>
                    <w:r w:rsidRPr="007E339F">
                      <w:rPr>
                        <w:i/>
                        <w:iCs/>
                        <w:sz w:val="21"/>
                        <w:szCs w:val="21"/>
                      </w:rPr>
                      <w:t>: Developpement Web Avancée.</w:t>
                    </w:r>
                  </w:p>
                </w:txbxContent>
              </v:textbox>
            </v:shape>
          </w:pict>
        </mc:Fallback>
      </mc:AlternateContent>
    </w:r>
    <w:r w:rsidR="00012108">
      <w:rPr>
        <w:noProof/>
      </w:rPr>
      <w:drawing>
        <wp:inline distT="0" distB="0" distL="0" distR="0" wp14:anchorId="5AFBE7D2" wp14:editId="39DFCF59">
          <wp:extent cx="1521561" cy="623367"/>
          <wp:effectExtent l="0" t="0" r="2540" b="5715"/>
          <wp:docPr id="442628099" name="Image 442628099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895940" name="Image 1" descr="Une image contenant texte, Police, Graphique, logo&#10;&#10;Description générée automatiquement"/>
                  <pic:cNvPicPr/>
                </pic:nvPicPr>
                <pic:blipFill rotWithShape="1">
                  <a:blip r:embed="rId1"/>
                  <a:srcRect l="59073" t="18075" r="-1" b="32107"/>
                  <a:stretch/>
                </pic:blipFill>
                <pic:spPr bwMode="auto">
                  <a:xfrm>
                    <a:off x="0" y="0"/>
                    <a:ext cx="1560769" cy="639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</w:p>
  <w:p w14:paraId="28DB1335" w14:textId="77777777" w:rsidR="00010409" w:rsidRPr="00010409" w:rsidRDefault="00010409" w:rsidP="00010409">
    <w:pPr>
      <w:pStyle w:val="Header"/>
      <w:pBdr>
        <w:bottom w:val="single" w:sz="12" w:space="1" w:color="auto"/>
      </w:pBdr>
      <w:tabs>
        <w:tab w:val="center" w:pos="45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D3267"/>
    <w:multiLevelType w:val="multilevel"/>
    <w:tmpl w:val="A596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6662D6"/>
    <w:multiLevelType w:val="multilevel"/>
    <w:tmpl w:val="CCD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01104"/>
    <w:multiLevelType w:val="multilevel"/>
    <w:tmpl w:val="0AA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866DA6"/>
    <w:multiLevelType w:val="multilevel"/>
    <w:tmpl w:val="71D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91F5A"/>
    <w:multiLevelType w:val="multilevel"/>
    <w:tmpl w:val="F44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D86B70"/>
    <w:multiLevelType w:val="multilevel"/>
    <w:tmpl w:val="E382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B42A62"/>
    <w:multiLevelType w:val="hybridMultilevel"/>
    <w:tmpl w:val="59F46072"/>
    <w:lvl w:ilvl="0" w:tplc="91A02344">
      <w:start w:val="1"/>
      <w:numFmt w:val="bullet"/>
      <w:lvlText w:val="-"/>
      <w:lvlJc w:val="left"/>
      <w:pPr>
        <w:ind w:left="1804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631CBF9A">
      <w:start w:val="1"/>
      <w:numFmt w:val="bullet"/>
      <w:lvlText w:val="•"/>
      <w:lvlJc w:val="left"/>
      <w:pPr>
        <w:ind w:left="2682" w:hanging="360"/>
      </w:pPr>
      <w:rPr>
        <w:rFonts w:hint="default"/>
      </w:rPr>
    </w:lvl>
    <w:lvl w:ilvl="2" w:tplc="2160E0AC">
      <w:start w:val="1"/>
      <w:numFmt w:val="bullet"/>
      <w:lvlText w:val="•"/>
      <w:lvlJc w:val="left"/>
      <w:pPr>
        <w:ind w:left="3564" w:hanging="360"/>
      </w:pPr>
      <w:rPr>
        <w:rFonts w:hint="default"/>
      </w:rPr>
    </w:lvl>
    <w:lvl w:ilvl="3" w:tplc="A852CE4E">
      <w:start w:val="1"/>
      <w:numFmt w:val="bullet"/>
      <w:lvlText w:val="•"/>
      <w:lvlJc w:val="left"/>
      <w:pPr>
        <w:ind w:left="4446" w:hanging="360"/>
      </w:pPr>
      <w:rPr>
        <w:rFonts w:hint="default"/>
      </w:rPr>
    </w:lvl>
    <w:lvl w:ilvl="4" w:tplc="113A2BEE">
      <w:start w:val="1"/>
      <w:numFmt w:val="bullet"/>
      <w:lvlText w:val="•"/>
      <w:lvlJc w:val="left"/>
      <w:pPr>
        <w:ind w:left="5328" w:hanging="360"/>
      </w:pPr>
      <w:rPr>
        <w:rFonts w:hint="default"/>
      </w:rPr>
    </w:lvl>
    <w:lvl w:ilvl="5" w:tplc="A4189F5E">
      <w:start w:val="1"/>
      <w:numFmt w:val="bullet"/>
      <w:lvlText w:val="•"/>
      <w:lvlJc w:val="left"/>
      <w:pPr>
        <w:ind w:left="6210" w:hanging="360"/>
      </w:pPr>
      <w:rPr>
        <w:rFonts w:hint="default"/>
      </w:rPr>
    </w:lvl>
    <w:lvl w:ilvl="6" w:tplc="521ED6D4">
      <w:start w:val="1"/>
      <w:numFmt w:val="bullet"/>
      <w:lvlText w:val="•"/>
      <w:lvlJc w:val="left"/>
      <w:pPr>
        <w:ind w:left="7092" w:hanging="360"/>
      </w:pPr>
      <w:rPr>
        <w:rFonts w:hint="default"/>
      </w:rPr>
    </w:lvl>
    <w:lvl w:ilvl="7" w:tplc="036473D4">
      <w:start w:val="1"/>
      <w:numFmt w:val="bullet"/>
      <w:lvlText w:val="•"/>
      <w:lvlJc w:val="left"/>
      <w:pPr>
        <w:ind w:left="7974" w:hanging="360"/>
      </w:pPr>
      <w:rPr>
        <w:rFonts w:hint="default"/>
      </w:rPr>
    </w:lvl>
    <w:lvl w:ilvl="8" w:tplc="E834D180">
      <w:start w:val="1"/>
      <w:numFmt w:val="bullet"/>
      <w:lvlText w:val="•"/>
      <w:lvlJc w:val="left"/>
      <w:pPr>
        <w:ind w:left="8856" w:hanging="360"/>
      </w:pPr>
      <w:rPr>
        <w:rFonts w:hint="default"/>
      </w:rPr>
    </w:lvl>
  </w:abstractNum>
  <w:abstractNum w:abstractNumId="18" w15:restartNumberingAfterBreak="0">
    <w:nsid w:val="08E60C19"/>
    <w:multiLevelType w:val="multilevel"/>
    <w:tmpl w:val="A55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B7679"/>
    <w:multiLevelType w:val="multilevel"/>
    <w:tmpl w:val="818E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BF4E8A"/>
    <w:multiLevelType w:val="multilevel"/>
    <w:tmpl w:val="863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864B4"/>
    <w:multiLevelType w:val="multilevel"/>
    <w:tmpl w:val="27F4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FC48C6"/>
    <w:multiLevelType w:val="hybridMultilevel"/>
    <w:tmpl w:val="2A94DF92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0D287128"/>
    <w:multiLevelType w:val="multilevel"/>
    <w:tmpl w:val="927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0D2F48"/>
    <w:multiLevelType w:val="multilevel"/>
    <w:tmpl w:val="0F5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F043AC"/>
    <w:multiLevelType w:val="multilevel"/>
    <w:tmpl w:val="9F84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1304AA"/>
    <w:multiLevelType w:val="multilevel"/>
    <w:tmpl w:val="313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2239E3"/>
    <w:multiLevelType w:val="multilevel"/>
    <w:tmpl w:val="D33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21957"/>
    <w:multiLevelType w:val="multilevel"/>
    <w:tmpl w:val="88D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8F23F2"/>
    <w:multiLevelType w:val="multilevel"/>
    <w:tmpl w:val="876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AF0C71"/>
    <w:multiLevelType w:val="multilevel"/>
    <w:tmpl w:val="037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8E7C41"/>
    <w:multiLevelType w:val="multilevel"/>
    <w:tmpl w:val="434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937815"/>
    <w:multiLevelType w:val="multilevel"/>
    <w:tmpl w:val="255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C154EE"/>
    <w:multiLevelType w:val="multilevel"/>
    <w:tmpl w:val="126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07880"/>
    <w:multiLevelType w:val="multilevel"/>
    <w:tmpl w:val="2A8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003691"/>
    <w:multiLevelType w:val="multilevel"/>
    <w:tmpl w:val="5276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932DF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172C33D8"/>
    <w:multiLevelType w:val="multilevel"/>
    <w:tmpl w:val="5698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A56D9"/>
    <w:multiLevelType w:val="multilevel"/>
    <w:tmpl w:val="2C5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9F30F6"/>
    <w:multiLevelType w:val="multilevel"/>
    <w:tmpl w:val="F07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D84BB5"/>
    <w:multiLevelType w:val="multilevel"/>
    <w:tmpl w:val="650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D63F73"/>
    <w:multiLevelType w:val="multilevel"/>
    <w:tmpl w:val="B25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6B693A"/>
    <w:multiLevelType w:val="multilevel"/>
    <w:tmpl w:val="545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DC35FC"/>
    <w:multiLevelType w:val="multilevel"/>
    <w:tmpl w:val="8C76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2405AA"/>
    <w:multiLevelType w:val="multilevel"/>
    <w:tmpl w:val="CF6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BD7D10"/>
    <w:multiLevelType w:val="multilevel"/>
    <w:tmpl w:val="681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792150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7F6C6B"/>
    <w:multiLevelType w:val="hybridMultilevel"/>
    <w:tmpl w:val="161EEFB6"/>
    <w:lvl w:ilvl="0" w:tplc="D21E6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AC3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304E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F00C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E49E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80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FC8F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1096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96CE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E654B1"/>
    <w:multiLevelType w:val="multilevel"/>
    <w:tmpl w:val="AAE6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C7083D"/>
    <w:multiLevelType w:val="multilevel"/>
    <w:tmpl w:val="8FE2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24976CD"/>
    <w:multiLevelType w:val="multilevel"/>
    <w:tmpl w:val="E4E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603E7"/>
    <w:multiLevelType w:val="multilevel"/>
    <w:tmpl w:val="BC0A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8E4589"/>
    <w:multiLevelType w:val="multilevel"/>
    <w:tmpl w:val="CBF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325770"/>
    <w:multiLevelType w:val="multilevel"/>
    <w:tmpl w:val="581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8126F4"/>
    <w:multiLevelType w:val="multilevel"/>
    <w:tmpl w:val="44D8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BB438F"/>
    <w:multiLevelType w:val="multilevel"/>
    <w:tmpl w:val="02D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E42515"/>
    <w:multiLevelType w:val="multilevel"/>
    <w:tmpl w:val="7EE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552DA5"/>
    <w:multiLevelType w:val="multilevel"/>
    <w:tmpl w:val="A60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C56B21"/>
    <w:multiLevelType w:val="multilevel"/>
    <w:tmpl w:val="4408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3D5C39"/>
    <w:multiLevelType w:val="multilevel"/>
    <w:tmpl w:val="6D9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8C4934"/>
    <w:multiLevelType w:val="hybridMultilevel"/>
    <w:tmpl w:val="0AFEF8A2"/>
    <w:lvl w:ilvl="0" w:tplc="0C50D2C8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FBF47602">
      <w:start w:val="1"/>
      <w:numFmt w:val="bullet"/>
      <w:lvlText w:val="•"/>
      <w:lvlJc w:val="left"/>
      <w:pPr>
        <w:ind w:left="1804" w:hanging="360"/>
      </w:pPr>
      <w:rPr>
        <w:rFonts w:hint="default"/>
      </w:rPr>
    </w:lvl>
    <w:lvl w:ilvl="2" w:tplc="BDE226F8">
      <w:start w:val="1"/>
      <w:numFmt w:val="bullet"/>
      <w:lvlText w:val="•"/>
      <w:lvlJc w:val="left"/>
      <w:pPr>
        <w:ind w:left="2788" w:hanging="360"/>
      </w:pPr>
      <w:rPr>
        <w:rFonts w:hint="default"/>
      </w:rPr>
    </w:lvl>
    <w:lvl w:ilvl="3" w:tplc="605079A4">
      <w:start w:val="1"/>
      <w:numFmt w:val="bullet"/>
      <w:lvlText w:val="•"/>
      <w:lvlJc w:val="left"/>
      <w:pPr>
        <w:ind w:left="3772" w:hanging="360"/>
      </w:pPr>
      <w:rPr>
        <w:rFonts w:hint="default"/>
      </w:rPr>
    </w:lvl>
    <w:lvl w:ilvl="4" w:tplc="E8B02406">
      <w:start w:val="1"/>
      <w:numFmt w:val="bullet"/>
      <w:lvlText w:val="•"/>
      <w:lvlJc w:val="left"/>
      <w:pPr>
        <w:ind w:left="4756" w:hanging="360"/>
      </w:pPr>
      <w:rPr>
        <w:rFonts w:hint="default"/>
      </w:rPr>
    </w:lvl>
    <w:lvl w:ilvl="5" w:tplc="5F34CE1C">
      <w:start w:val="1"/>
      <w:numFmt w:val="bullet"/>
      <w:lvlText w:val="•"/>
      <w:lvlJc w:val="left"/>
      <w:pPr>
        <w:ind w:left="5740" w:hanging="360"/>
      </w:pPr>
      <w:rPr>
        <w:rFonts w:hint="default"/>
      </w:rPr>
    </w:lvl>
    <w:lvl w:ilvl="6" w:tplc="BA5E257E">
      <w:start w:val="1"/>
      <w:numFmt w:val="bullet"/>
      <w:lvlText w:val="•"/>
      <w:lvlJc w:val="left"/>
      <w:pPr>
        <w:ind w:left="6724" w:hanging="360"/>
      </w:pPr>
      <w:rPr>
        <w:rFonts w:hint="default"/>
      </w:rPr>
    </w:lvl>
    <w:lvl w:ilvl="7" w:tplc="D97645E0">
      <w:start w:val="1"/>
      <w:numFmt w:val="bullet"/>
      <w:lvlText w:val="•"/>
      <w:lvlJc w:val="left"/>
      <w:pPr>
        <w:ind w:left="7708" w:hanging="360"/>
      </w:pPr>
      <w:rPr>
        <w:rFonts w:hint="default"/>
      </w:rPr>
    </w:lvl>
    <w:lvl w:ilvl="8" w:tplc="F1525DDA">
      <w:start w:val="1"/>
      <w:numFmt w:val="bullet"/>
      <w:lvlText w:val="•"/>
      <w:lvlJc w:val="left"/>
      <w:pPr>
        <w:ind w:left="8692" w:hanging="360"/>
      </w:pPr>
      <w:rPr>
        <w:rFonts w:hint="default"/>
      </w:rPr>
    </w:lvl>
  </w:abstractNum>
  <w:abstractNum w:abstractNumId="61" w15:restartNumberingAfterBreak="0">
    <w:nsid w:val="29637FDD"/>
    <w:multiLevelType w:val="hybridMultilevel"/>
    <w:tmpl w:val="43A20F54"/>
    <w:lvl w:ilvl="0" w:tplc="8C3C4F2E">
      <w:start w:val="1"/>
      <w:numFmt w:val="bullet"/>
      <w:lvlText w:val=""/>
      <w:lvlJc w:val="left"/>
      <w:pPr>
        <w:ind w:left="529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F27E7312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w w:val="100"/>
        <w:sz w:val="22"/>
        <w:szCs w:val="22"/>
      </w:rPr>
    </w:lvl>
    <w:lvl w:ilvl="2" w:tplc="1A8A6A5A">
      <w:start w:val="1"/>
      <w:numFmt w:val="bullet"/>
      <w:lvlText w:val="•"/>
      <w:lvlJc w:val="left"/>
      <w:pPr>
        <w:ind w:left="1904" w:hanging="360"/>
      </w:pPr>
      <w:rPr>
        <w:rFonts w:hint="default"/>
      </w:rPr>
    </w:lvl>
    <w:lvl w:ilvl="3" w:tplc="774292D0">
      <w:start w:val="1"/>
      <w:numFmt w:val="bullet"/>
      <w:lvlText w:val="•"/>
      <w:lvlJc w:val="left"/>
      <w:pPr>
        <w:ind w:left="2988" w:hanging="360"/>
      </w:pPr>
      <w:rPr>
        <w:rFonts w:hint="default"/>
      </w:rPr>
    </w:lvl>
    <w:lvl w:ilvl="4" w:tplc="D982E286">
      <w:start w:val="1"/>
      <w:numFmt w:val="bullet"/>
      <w:lvlText w:val="•"/>
      <w:lvlJc w:val="left"/>
      <w:pPr>
        <w:ind w:left="4073" w:hanging="360"/>
      </w:pPr>
      <w:rPr>
        <w:rFonts w:hint="default"/>
      </w:rPr>
    </w:lvl>
    <w:lvl w:ilvl="5" w:tplc="B4EC41DA">
      <w:start w:val="1"/>
      <w:numFmt w:val="bullet"/>
      <w:lvlText w:val="•"/>
      <w:lvlJc w:val="left"/>
      <w:pPr>
        <w:ind w:left="5157" w:hanging="360"/>
      </w:pPr>
      <w:rPr>
        <w:rFonts w:hint="default"/>
      </w:rPr>
    </w:lvl>
    <w:lvl w:ilvl="6" w:tplc="D970458C">
      <w:start w:val="1"/>
      <w:numFmt w:val="bullet"/>
      <w:lvlText w:val="•"/>
      <w:lvlJc w:val="left"/>
      <w:pPr>
        <w:ind w:left="6242" w:hanging="360"/>
      </w:pPr>
      <w:rPr>
        <w:rFonts w:hint="default"/>
      </w:rPr>
    </w:lvl>
    <w:lvl w:ilvl="7" w:tplc="9F5AC5EA">
      <w:start w:val="1"/>
      <w:numFmt w:val="bullet"/>
      <w:lvlText w:val="•"/>
      <w:lvlJc w:val="left"/>
      <w:pPr>
        <w:ind w:left="7326" w:hanging="360"/>
      </w:pPr>
      <w:rPr>
        <w:rFonts w:hint="default"/>
      </w:rPr>
    </w:lvl>
    <w:lvl w:ilvl="8" w:tplc="4C247438">
      <w:start w:val="1"/>
      <w:numFmt w:val="bullet"/>
      <w:lvlText w:val="•"/>
      <w:lvlJc w:val="left"/>
      <w:pPr>
        <w:ind w:left="8411" w:hanging="360"/>
      </w:pPr>
      <w:rPr>
        <w:rFonts w:hint="default"/>
      </w:rPr>
    </w:lvl>
  </w:abstractNum>
  <w:abstractNum w:abstractNumId="62" w15:restartNumberingAfterBreak="0">
    <w:nsid w:val="2A610137"/>
    <w:multiLevelType w:val="multilevel"/>
    <w:tmpl w:val="856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FB16B4"/>
    <w:multiLevelType w:val="multilevel"/>
    <w:tmpl w:val="3B62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BB048DE"/>
    <w:multiLevelType w:val="multilevel"/>
    <w:tmpl w:val="6B32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347D37"/>
    <w:multiLevelType w:val="multilevel"/>
    <w:tmpl w:val="DAE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666A91"/>
    <w:multiLevelType w:val="hybridMultilevel"/>
    <w:tmpl w:val="F0906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DF432D3"/>
    <w:multiLevelType w:val="multilevel"/>
    <w:tmpl w:val="03A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35397E"/>
    <w:multiLevelType w:val="multilevel"/>
    <w:tmpl w:val="885C9B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F90924"/>
    <w:multiLevelType w:val="multilevel"/>
    <w:tmpl w:val="A11E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292EAC"/>
    <w:multiLevelType w:val="hybridMultilevel"/>
    <w:tmpl w:val="92263F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27B46DC"/>
    <w:multiLevelType w:val="multilevel"/>
    <w:tmpl w:val="70A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7D2AED"/>
    <w:multiLevelType w:val="multilevel"/>
    <w:tmpl w:val="243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CC7235"/>
    <w:multiLevelType w:val="multilevel"/>
    <w:tmpl w:val="3DA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8824BD"/>
    <w:multiLevelType w:val="multilevel"/>
    <w:tmpl w:val="379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CF3992"/>
    <w:multiLevelType w:val="multilevel"/>
    <w:tmpl w:val="A4D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D47984"/>
    <w:multiLevelType w:val="multilevel"/>
    <w:tmpl w:val="457A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E77179"/>
    <w:multiLevelType w:val="multilevel"/>
    <w:tmpl w:val="12DC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BF4DC9"/>
    <w:multiLevelType w:val="multilevel"/>
    <w:tmpl w:val="C51E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68721C9"/>
    <w:multiLevelType w:val="multilevel"/>
    <w:tmpl w:val="972C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DF4DA9"/>
    <w:multiLevelType w:val="multilevel"/>
    <w:tmpl w:val="003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EA5CEB"/>
    <w:multiLevelType w:val="multilevel"/>
    <w:tmpl w:val="E71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D92266"/>
    <w:multiLevelType w:val="multilevel"/>
    <w:tmpl w:val="C66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2A4076"/>
    <w:multiLevelType w:val="multilevel"/>
    <w:tmpl w:val="78FE2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9A64EF8"/>
    <w:multiLevelType w:val="hybridMultilevel"/>
    <w:tmpl w:val="8B8608B2"/>
    <w:lvl w:ilvl="0" w:tplc="14B0277E">
      <w:start w:val="1"/>
      <w:numFmt w:val="bullet"/>
      <w:lvlText w:val="-"/>
      <w:lvlJc w:val="left"/>
      <w:pPr>
        <w:ind w:left="822" w:hanging="360"/>
      </w:pPr>
      <w:rPr>
        <w:rFonts w:ascii="Calibri" w:eastAsia="Calibri" w:hAnsi="Calibri" w:hint="default"/>
        <w:w w:val="100"/>
        <w:sz w:val="22"/>
        <w:szCs w:val="22"/>
      </w:rPr>
    </w:lvl>
    <w:lvl w:ilvl="1" w:tplc="730890D0">
      <w:start w:val="1"/>
      <w:numFmt w:val="bullet"/>
      <w:lvlText w:val="•"/>
      <w:lvlJc w:val="left"/>
      <w:pPr>
        <w:ind w:left="1806" w:hanging="360"/>
      </w:pPr>
      <w:rPr>
        <w:rFonts w:hint="default"/>
      </w:rPr>
    </w:lvl>
    <w:lvl w:ilvl="2" w:tplc="137A93CC">
      <w:start w:val="1"/>
      <w:numFmt w:val="bullet"/>
      <w:lvlText w:val="•"/>
      <w:lvlJc w:val="left"/>
      <w:pPr>
        <w:ind w:left="2792" w:hanging="360"/>
      </w:pPr>
      <w:rPr>
        <w:rFonts w:hint="default"/>
      </w:rPr>
    </w:lvl>
    <w:lvl w:ilvl="3" w:tplc="67767D2C">
      <w:start w:val="1"/>
      <w:numFmt w:val="bullet"/>
      <w:lvlText w:val="•"/>
      <w:lvlJc w:val="left"/>
      <w:pPr>
        <w:ind w:left="3778" w:hanging="360"/>
      </w:pPr>
      <w:rPr>
        <w:rFonts w:hint="default"/>
      </w:rPr>
    </w:lvl>
    <w:lvl w:ilvl="4" w:tplc="74D0DB38">
      <w:start w:val="1"/>
      <w:numFmt w:val="bullet"/>
      <w:lvlText w:val="•"/>
      <w:lvlJc w:val="left"/>
      <w:pPr>
        <w:ind w:left="4764" w:hanging="360"/>
      </w:pPr>
      <w:rPr>
        <w:rFonts w:hint="default"/>
      </w:rPr>
    </w:lvl>
    <w:lvl w:ilvl="5" w:tplc="ADB6C942">
      <w:start w:val="1"/>
      <w:numFmt w:val="bullet"/>
      <w:lvlText w:val="•"/>
      <w:lvlJc w:val="left"/>
      <w:pPr>
        <w:ind w:left="5750" w:hanging="360"/>
      </w:pPr>
      <w:rPr>
        <w:rFonts w:hint="default"/>
      </w:rPr>
    </w:lvl>
    <w:lvl w:ilvl="6" w:tplc="A760AAA4">
      <w:start w:val="1"/>
      <w:numFmt w:val="bullet"/>
      <w:lvlText w:val="•"/>
      <w:lvlJc w:val="left"/>
      <w:pPr>
        <w:ind w:left="6736" w:hanging="360"/>
      </w:pPr>
      <w:rPr>
        <w:rFonts w:hint="default"/>
      </w:rPr>
    </w:lvl>
    <w:lvl w:ilvl="7" w:tplc="E8D0F38E">
      <w:start w:val="1"/>
      <w:numFmt w:val="bullet"/>
      <w:lvlText w:val="•"/>
      <w:lvlJc w:val="left"/>
      <w:pPr>
        <w:ind w:left="7722" w:hanging="360"/>
      </w:pPr>
      <w:rPr>
        <w:rFonts w:hint="default"/>
      </w:rPr>
    </w:lvl>
    <w:lvl w:ilvl="8" w:tplc="49D2659A">
      <w:start w:val="1"/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85" w15:restartNumberingAfterBreak="0">
    <w:nsid w:val="39B773B6"/>
    <w:multiLevelType w:val="multilevel"/>
    <w:tmpl w:val="B80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2D15D0"/>
    <w:multiLevelType w:val="hybridMultilevel"/>
    <w:tmpl w:val="E8267866"/>
    <w:lvl w:ilvl="0" w:tplc="040C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7" w15:restartNumberingAfterBreak="0">
    <w:nsid w:val="3A701CC1"/>
    <w:multiLevelType w:val="multilevel"/>
    <w:tmpl w:val="A2FC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8A71E4"/>
    <w:multiLevelType w:val="multilevel"/>
    <w:tmpl w:val="25A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9354F5"/>
    <w:multiLevelType w:val="multilevel"/>
    <w:tmpl w:val="14DE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F74256"/>
    <w:multiLevelType w:val="multilevel"/>
    <w:tmpl w:val="260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A2E25"/>
    <w:multiLevelType w:val="multilevel"/>
    <w:tmpl w:val="D86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76748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3" w15:restartNumberingAfterBreak="0">
    <w:nsid w:val="3ED479FF"/>
    <w:multiLevelType w:val="multilevel"/>
    <w:tmpl w:val="E64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EA118F"/>
    <w:multiLevelType w:val="multilevel"/>
    <w:tmpl w:val="923E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896C30"/>
    <w:multiLevelType w:val="multilevel"/>
    <w:tmpl w:val="83E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32406FC"/>
    <w:multiLevelType w:val="multilevel"/>
    <w:tmpl w:val="2196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7E0181"/>
    <w:multiLevelType w:val="multilevel"/>
    <w:tmpl w:val="DCB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B81E3F"/>
    <w:multiLevelType w:val="multilevel"/>
    <w:tmpl w:val="15B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4F5CF4"/>
    <w:multiLevelType w:val="multilevel"/>
    <w:tmpl w:val="B028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5B86B88"/>
    <w:multiLevelType w:val="multilevel"/>
    <w:tmpl w:val="1D5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F34417"/>
    <w:multiLevelType w:val="multilevel"/>
    <w:tmpl w:val="B6C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0D0D6E"/>
    <w:multiLevelType w:val="multilevel"/>
    <w:tmpl w:val="D8C8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7A671C3"/>
    <w:multiLevelType w:val="multilevel"/>
    <w:tmpl w:val="48B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A74E29"/>
    <w:multiLevelType w:val="multilevel"/>
    <w:tmpl w:val="8BE2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FE6C23"/>
    <w:multiLevelType w:val="multilevel"/>
    <w:tmpl w:val="8086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335410"/>
    <w:multiLevelType w:val="multilevel"/>
    <w:tmpl w:val="747A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B194278"/>
    <w:multiLevelType w:val="multilevel"/>
    <w:tmpl w:val="8EB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362884"/>
    <w:multiLevelType w:val="multilevel"/>
    <w:tmpl w:val="F64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38626D"/>
    <w:multiLevelType w:val="multilevel"/>
    <w:tmpl w:val="538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542AFC"/>
    <w:multiLevelType w:val="multilevel"/>
    <w:tmpl w:val="9512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B5D7CD1"/>
    <w:multiLevelType w:val="multilevel"/>
    <w:tmpl w:val="46F6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8D32C3"/>
    <w:multiLevelType w:val="multilevel"/>
    <w:tmpl w:val="22F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9F46E0"/>
    <w:multiLevelType w:val="multilevel"/>
    <w:tmpl w:val="A8C2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4D4B6E"/>
    <w:multiLevelType w:val="multilevel"/>
    <w:tmpl w:val="105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D76631"/>
    <w:multiLevelType w:val="multilevel"/>
    <w:tmpl w:val="6FB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493DC2"/>
    <w:multiLevelType w:val="hybridMultilevel"/>
    <w:tmpl w:val="1382C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3A52928"/>
    <w:multiLevelType w:val="multilevel"/>
    <w:tmpl w:val="360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2143DE"/>
    <w:multiLevelType w:val="multilevel"/>
    <w:tmpl w:val="CD9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A764E5"/>
    <w:multiLevelType w:val="multilevel"/>
    <w:tmpl w:val="F4C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3C569E"/>
    <w:multiLevelType w:val="multilevel"/>
    <w:tmpl w:val="4A4A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7BD4762"/>
    <w:multiLevelType w:val="multilevel"/>
    <w:tmpl w:val="936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F92A28"/>
    <w:multiLevelType w:val="multilevel"/>
    <w:tmpl w:val="D458DE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8806838"/>
    <w:multiLevelType w:val="multilevel"/>
    <w:tmpl w:val="142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2A7646"/>
    <w:multiLevelType w:val="hybridMultilevel"/>
    <w:tmpl w:val="4F142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92D56AC"/>
    <w:multiLevelType w:val="multilevel"/>
    <w:tmpl w:val="7AB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2F3479"/>
    <w:multiLevelType w:val="multilevel"/>
    <w:tmpl w:val="749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7764D4"/>
    <w:multiLevelType w:val="hybridMultilevel"/>
    <w:tmpl w:val="B2A4D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97B0E94"/>
    <w:multiLevelType w:val="multilevel"/>
    <w:tmpl w:val="E15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B30119"/>
    <w:multiLevelType w:val="multilevel"/>
    <w:tmpl w:val="773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9BC4F63"/>
    <w:multiLevelType w:val="multilevel"/>
    <w:tmpl w:val="7BB0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AFE0BAB"/>
    <w:multiLevelType w:val="multilevel"/>
    <w:tmpl w:val="92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2C7738"/>
    <w:multiLevelType w:val="multilevel"/>
    <w:tmpl w:val="C3E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311097"/>
    <w:multiLevelType w:val="multilevel"/>
    <w:tmpl w:val="6C0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4877BC"/>
    <w:multiLevelType w:val="hybridMultilevel"/>
    <w:tmpl w:val="52ACEC5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5C654F19"/>
    <w:multiLevelType w:val="hybridMultilevel"/>
    <w:tmpl w:val="255A4172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E1B734A"/>
    <w:multiLevelType w:val="multilevel"/>
    <w:tmpl w:val="81F4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087A83"/>
    <w:multiLevelType w:val="multilevel"/>
    <w:tmpl w:val="B25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2724AA"/>
    <w:multiLevelType w:val="multilevel"/>
    <w:tmpl w:val="9F5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C723D2"/>
    <w:multiLevelType w:val="multilevel"/>
    <w:tmpl w:val="BB3C88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FDD6AEE"/>
    <w:multiLevelType w:val="hybridMultilevel"/>
    <w:tmpl w:val="FA48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016036D"/>
    <w:multiLevelType w:val="multilevel"/>
    <w:tmpl w:val="1FD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9D33D3"/>
    <w:multiLevelType w:val="multilevel"/>
    <w:tmpl w:val="B28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6307A4"/>
    <w:multiLevelType w:val="multilevel"/>
    <w:tmpl w:val="BEF0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71448C"/>
    <w:multiLevelType w:val="multilevel"/>
    <w:tmpl w:val="E1DA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415409C"/>
    <w:multiLevelType w:val="multilevel"/>
    <w:tmpl w:val="D9C845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5721943"/>
    <w:multiLevelType w:val="multilevel"/>
    <w:tmpl w:val="89A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7B65D1"/>
    <w:multiLevelType w:val="multilevel"/>
    <w:tmpl w:val="9510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7F318C2"/>
    <w:multiLevelType w:val="hybridMultilevel"/>
    <w:tmpl w:val="361C615E"/>
    <w:lvl w:ilvl="0" w:tplc="11C638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BF97BCB"/>
    <w:multiLevelType w:val="multilevel"/>
    <w:tmpl w:val="D92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6D4FC9"/>
    <w:multiLevelType w:val="multilevel"/>
    <w:tmpl w:val="44C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B229BB"/>
    <w:multiLevelType w:val="multilevel"/>
    <w:tmpl w:val="2E2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B52955"/>
    <w:multiLevelType w:val="multilevel"/>
    <w:tmpl w:val="D6C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D6E5A27"/>
    <w:multiLevelType w:val="multilevel"/>
    <w:tmpl w:val="8534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ED77F1"/>
    <w:multiLevelType w:val="multilevel"/>
    <w:tmpl w:val="6D6E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47585F"/>
    <w:multiLevelType w:val="multilevel"/>
    <w:tmpl w:val="EE7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0302551"/>
    <w:multiLevelType w:val="multilevel"/>
    <w:tmpl w:val="9B8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BD2349"/>
    <w:multiLevelType w:val="multilevel"/>
    <w:tmpl w:val="C10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DA77E0"/>
    <w:multiLevelType w:val="multilevel"/>
    <w:tmpl w:val="627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3B24CED"/>
    <w:multiLevelType w:val="multilevel"/>
    <w:tmpl w:val="D5B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F8331C"/>
    <w:multiLevelType w:val="multilevel"/>
    <w:tmpl w:val="138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43435F"/>
    <w:multiLevelType w:val="multilevel"/>
    <w:tmpl w:val="AEA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9464B53"/>
    <w:multiLevelType w:val="multilevel"/>
    <w:tmpl w:val="D89E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68" w15:restartNumberingAfterBreak="0">
    <w:nsid w:val="7AB428C4"/>
    <w:multiLevelType w:val="multilevel"/>
    <w:tmpl w:val="581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ABE2151"/>
    <w:multiLevelType w:val="multilevel"/>
    <w:tmpl w:val="D58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122FBF"/>
    <w:multiLevelType w:val="multilevel"/>
    <w:tmpl w:val="028C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F6515E"/>
    <w:multiLevelType w:val="multilevel"/>
    <w:tmpl w:val="A2A0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9F15C8"/>
    <w:multiLevelType w:val="multilevel"/>
    <w:tmpl w:val="9160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B8262A"/>
    <w:multiLevelType w:val="multilevel"/>
    <w:tmpl w:val="8B0E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A06A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6" w15:restartNumberingAfterBreak="0">
    <w:nsid w:val="7FA94342"/>
    <w:multiLevelType w:val="multilevel"/>
    <w:tmpl w:val="DE76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FAD624E"/>
    <w:multiLevelType w:val="multilevel"/>
    <w:tmpl w:val="126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345981">
    <w:abstractNumId w:val="167"/>
  </w:num>
  <w:num w:numId="2" w16cid:durableId="1282541339">
    <w:abstractNumId w:val="167"/>
    <w:lvlOverride w:ilvl="0">
      <w:startOverride w:val="1"/>
    </w:lvlOverride>
  </w:num>
  <w:num w:numId="3" w16cid:durableId="1335451763">
    <w:abstractNumId w:val="167"/>
  </w:num>
  <w:num w:numId="4" w16cid:durableId="1401900815">
    <w:abstractNumId w:val="167"/>
    <w:lvlOverride w:ilvl="0">
      <w:startOverride w:val="1"/>
    </w:lvlOverride>
  </w:num>
  <w:num w:numId="5" w16cid:durableId="316691377">
    <w:abstractNumId w:val="8"/>
  </w:num>
  <w:num w:numId="6" w16cid:durableId="1865557998">
    <w:abstractNumId w:val="167"/>
    <w:lvlOverride w:ilvl="0">
      <w:startOverride w:val="1"/>
    </w:lvlOverride>
  </w:num>
  <w:num w:numId="7" w16cid:durableId="184832897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5075848">
    <w:abstractNumId w:val="16"/>
  </w:num>
  <w:num w:numId="9" w16cid:durableId="781076145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9185484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91200988">
    <w:abstractNumId w:val="7"/>
  </w:num>
  <w:num w:numId="12" w16cid:durableId="812674723">
    <w:abstractNumId w:val="6"/>
  </w:num>
  <w:num w:numId="13" w16cid:durableId="1078479061">
    <w:abstractNumId w:val="5"/>
  </w:num>
  <w:num w:numId="14" w16cid:durableId="1326976522">
    <w:abstractNumId w:val="4"/>
  </w:num>
  <w:num w:numId="15" w16cid:durableId="1196770752">
    <w:abstractNumId w:val="3"/>
  </w:num>
  <w:num w:numId="16" w16cid:durableId="1567379171">
    <w:abstractNumId w:val="2"/>
  </w:num>
  <w:num w:numId="17" w16cid:durableId="2040353385">
    <w:abstractNumId w:val="1"/>
  </w:num>
  <w:num w:numId="18" w16cid:durableId="314653816">
    <w:abstractNumId w:val="0"/>
  </w:num>
  <w:num w:numId="19" w16cid:durableId="1391540852">
    <w:abstractNumId w:val="172"/>
  </w:num>
  <w:num w:numId="20" w16cid:durableId="35738418">
    <w:abstractNumId w:val="13"/>
  </w:num>
  <w:num w:numId="21" w16cid:durableId="839732497">
    <w:abstractNumId w:val="162"/>
  </w:num>
  <w:num w:numId="22" w16cid:durableId="1849441398">
    <w:abstractNumId w:val="151"/>
  </w:num>
  <w:num w:numId="23" w16cid:durableId="1133251623">
    <w:abstractNumId w:val="132"/>
  </w:num>
  <w:num w:numId="24" w16cid:durableId="237832315">
    <w:abstractNumId w:val="96"/>
  </w:num>
  <w:num w:numId="25" w16cid:durableId="1444418536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48169975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98869454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88621155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998758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54403361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64571208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56866559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44491615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7724909">
    <w:abstractNumId w:val="36"/>
  </w:num>
  <w:num w:numId="35" w16cid:durableId="1164778312">
    <w:abstractNumId w:val="92"/>
  </w:num>
  <w:num w:numId="36" w16cid:durableId="1666395376">
    <w:abstractNumId w:val="175"/>
  </w:num>
  <w:num w:numId="37" w16cid:durableId="1853882499">
    <w:abstractNumId w:val="63"/>
  </w:num>
  <w:num w:numId="38" w16cid:durableId="177740133">
    <w:abstractNumId w:val="142"/>
  </w:num>
  <w:num w:numId="39" w16cid:durableId="1885365501">
    <w:abstractNumId w:val="137"/>
  </w:num>
  <w:num w:numId="40" w16cid:durableId="1084305476">
    <w:abstractNumId w:val="136"/>
  </w:num>
  <w:num w:numId="41" w16cid:durableId="324090667">
    <w:abstractNumId w:val="70"/>
  </w:num>
  <w:num w:numId="42" w16cid:durableId="1096633947">
    <w:abstractNumId w:val="66"/>
  </w:num>
  <w:num w:numId="43" w16cid:durableId="163278650">
    <w:abstractNumId w:val="121"/>
  </w:num>
  <w:num w:numId="44" w16cid:durableId="1228951624">
    <w:abstractNumId w:val="79"/>
  </w:num>
  <w:num w:numId="45" w16cid:durableId="610745143">
    <w:abstractNumId w:val="105"/>
  </w:num>
  <w:num w:numId="46" w16cid:durableId="1662125565">
    <w:abstractNumId w:val="47"/>
  </w:num>
  <w:num w:numId="47" w16cid:durableId="206140556">
    <w:abstractNumId w:val="78"/>
  </w:num>
  <w:num w:numId="48" w16cid:durableId="33817767">
    <w:abstractNumId w:val="100"/>
  </w:num>
  <w:num w:numId="49" w16cid:durableId="1612275929">
    <w:abstractNumId w:val="111"/>
  </w:num>
  <w:num w:numId="50" w16cid:durableId="866337251">
    <w:abstractNumId w:val="119"/>
  </w:num>
  <w:num w:numId="51" w16cid:durableId="386294675">
    <w:abstractNumId w:val="58"/>
  </w:num>
  <w:num w:numId="52" w16cid:durableId="1654066378">
    <w:abstractNumId w:val="128"/>
  </w:num>
  <w:num w:numId="53" w16cid:durableId="1694114936">
    <w:abstractNumId w:val="84"/>
  </w:num>
  <w:num w:numId="54" w16cid:durableId="221411330">
    <w:abstractNumId w:val="86"/>
  </w:num>
  <w:num w:numId="55" w16cid:durableId="1320033540">
    <w:abstractNumId w:val="60"/>
  </w:num>
  <w:num w:numId="56" w16cid:durableId="276643848">
    <w:abstractNumId w:val="61"/>
  </w:num>
  <w:num w:numId="57" w16cid:durableId="1042249128">
    <w:abstractNumId w:val="22"/>
  </w:num>
  <w:num w:numId="58" w16cid:durableId="1124227657">
    <w:abstractNumId w:val="125"/>
  </w:num>
  <w:num w:numId="59" w16cid:durableId="575095510">
    <w:abstractNumId w:val="17"/>
  </w:num>
  <w:num w:numId="60" w16cid:durableId="220795631">
    <w:abstractNumId w:val="55"/>
  </w:num>
  <w:num w:numId="61" w16cid:durableId="301353567">
    <w:abstractNumId w:val="46"/>
  </w:num>
  <w:num w:numId="62" w16cid:durableId="656811765">
    <w:abstractNumId w:val="117"/>
  </w:num>
  <w:num w:numId="63" w16cid:durableId="865948894">
    <w:abstractNumId w:val="89"/>
  </w:num>
  <w:num w:numId="64" w16cid:durableId="373847715">
    <w:abstractNumId w:val="107"/>
  </w:num>
  <w:num w:numId="65" w16cid:durableId="260260870">
    <w:abstractNumId w:val="146"/>
  </w:num>
  <w:num w:numId="66" w16cid:durableId="1479613587">
    <w:abstractNumId w:val="103"/>
  </w:num>
  <w:num w:numId="67" w16cid:durableId="1858497422">
    <w:abstractNumId w:val="69"/>
  </w:num>
  <w:num w:numId="68" w16cid:durableId="669255164">
    <w:abstractNumId w:val="49"/>
  </w:num>
  <w:num w:numId="69" w16cid:durableId="1100679765">
    <w:abstractNumId w:val="64"/>
  </w:num>
  <w:num w:numId="70" w16cid:durableId="24185902">
    <w:abstractNumId w:val="130"/>
  </w:num>
  <w:num w:numId="71" w16cid:durableId="1607497223">
    <w:abstractNumId w:val="52"/>
  </w:num>
  <w:num w:numId="72" w16cid:durableId="963003415">
    <w:abstractNumId w:val="174"/>
  </w:num>
  <w:num w:numId="73" w16cid:durableId="591158431">
    <w:abstractNumId w:val="150"/>
  </w:num>
  <w:num w:numId="74" w16cid:durableId="398478588">
    <w:abstractNumId w:val="40"/>
  </w:num>
  <w:num w:numId="75" w16cid:durableId="1870993420">
    <w:abstractNumId w:val="38"/>
  </w:num>
  <w:num w:numId="76" w16cid:durableId="1169179679">
    <w:abstractNumId w:val="71"/>
  </w:num>
  <w:num w:numId="77" w16cid:durableId="952131084">
    <w:abstractNumId w:val="21"/>
  </w:num>
  <w:num w:numId="78" w16cid:durableId="425879617">
    <w:abstractNumId w:val="88"/>
  </w:num>
  <w:num w:numId="79" w16cid:durableId="1849370364">
    <w:abstractNumId w:val="118"/>
  </w:num>
  <w:num w:numId="80" w16cid:durableId="243345745">
    <w:abstractNumId w:val="135"/>
  </w:num>
  <w:num w:numId="81" w16cid:durableId="1230339307">
    <w:abstractNumId w:val="106"/>
  </w:num>
  <w:num w:numId="82" w16cid:durableId="2111897655">
    <w:abstractNumId w:val="14"/>
  </w:num>
  <w:num w:numId="83" w16cid:durableId="789326312">
    <w:abstractNumId w:val="164"/>
  </w:num>
  <w:num w:numId="84" w16cid:durableId="1773162458">
    <w:abstractNumId w:val="102"/>
  </w:num>
  <w:num w:numId="85" w16cid:durableId="1092581996">
    <w:abstractNumId w:val="42"/>
  </w:num>
  <w:num w:numId="86" w16cid:durableId="1250191737">
    <w:abstractNumId w:val="97"/>
  </w:num>
  <w:num w:numId="87" w16cid:durableId="1237936135">
    <w:abstractNumId w:val="15"/>
  </w:num>
  <w:num w:numId="88" w16cid:durableId="1443375402">
    <w:abstractNumId w:val="27"/>
  </w:num>
  <w:num w:numId="89" w16cid:durableId="2086108218">
    <w:abstractNumId w:val="139"/>
  </w:num>
  <w:num w:numId="90" w16cid:durableId="1993485482">
    <w:abstractNumId w:val="11"/>
  </w:num>
  <w:num w:numId="91" w16cid:durableId="762535592">
    <w:abstractNumId w:val="80"/>
  </w:num>
  <w:num w:numId="92" w16cid:durableId="1352756550">
    <w:abstractNumId w:val="65"/>
  </w:num>
  <w:num w:numId="93" w16cid:durableId="2076121418">
    <w:abstractNumId w:val="144"/>
  </w:num>
  <w:num w:numId="94" w16cid:durableId="893741094">
    <w:abstractNumId w:val="159"/>
  </w:num>
  <w:num w:numId="95" w16cid:durableId="1175723813">
    <w:abstractNumId w:val="109"/>
  </w:num>
  <w:num w:numId="96" w16cid:durableId="509610916">
    <w:abstractNumId w:val="173"/>
  </w:num>
  <w:num w:numId="97" w16cid:durableId="394359436">
    <w:abstractNumId w:val="93"/>
  </w:num>
  <w:num w:numId="98" w16cid:durableId="1327319813">
    <w:abstractNumId w:val="85"/>
  </w:num>
  <w:num w:numId="99" w16cid:durableId="988945987">
    <w:abstractNumId w:val="91"/>
  </w:num>
  <w:num w:numId="100" w16cid:durableId="685792278">
    <w:abstractNumId w:val="62"/>
  </w:num>
  <w:num w:numId="101" w16cid:durableId="1569683906">
    <w:abstractNumId w:val="166"/>
  </w:num>
  <w:num w:numId="102" w16cid:durableId="595331941">
    <w:abstractNumId w:val="138"/>
  </w:num>
  <w:num w:numId="103" w16cid:durableId="634985853">
    <w:abstractNumId w:val="143"/>
  </w:num>
  <w:num w:numId="104" w16cid:durableId="1916010842">
    <w:abstractNumId w:val="170"/>
  </w:num>
  <w:num w:numId="105" w16cid:durableId="1707213338">
    <w:abstractNumId w:val="31"/>
  </w:num>
  <w:num w:numId="106" w16cid:durableId="134642654">
    <w:abstractNumId w:val="95"/>
  </w:num>
  <w:num w:numId="107" w16cid:durableId="483161916">
    <w:abstractNumId w:val="101"/>
  </w:num>
  <w:num w:numId="108" w16cid:durableId="471598530">
    <w:abstractNumId w:val="33"/>
  </w:num>
  <w:num w:numId="109" w16cid:durableId="2103641238">
    <w:abstractNumId w:val="30"/>
  </w:num>
  <w:num w:numId="110" w16cid:durableId="127937537">
    <w:abstractNumId w:val="67"/>
  </w:num>
  <w:num w:numId="111" w16cid:durableId="1284849793">
    <w:abstractNumId w:val="126"/>
  </w:num>
  <w:num w:numId="112" w16cid:durableId="1701515779">
    <w:abstractNumId w:val="108"/>
  </w:num>
  <w:num w:numId="113" w16cid:durableId="165677901">
    <w:abstractNumId w:val="59"/>
  </w:num>
  <w:num w:numId="114" w16cid:durableId="245842564">
    <w:abstractNumId w:val="73"/>
  </w:num>
  <w:num w:numId="115" w16cid:durableId="276909335">
    <w:abstractNumId w:val="25"/>
  </w:num>
  <w:num w:numId="116" w16cid:durableId="1104497389">
    <w:abstractNumId w:val="48"/>
  </w:num>
  <w:num w:numId="117" w16cid:durableId="1401253502">
    <w:abstractNumId w:val="77"/>
  </w:num>
  <w:num w:numId="118" w16cid:durableId="1769037820">
    <w:abstractNumId w:val="83"/>
  </w:num>
  <w:num w:numId="119" w16cid:durableId="1592663565">
    <w:abstractNumId w:val="19"/>
  </w:num>
  <w:num w:numId="120" w16cid:durableId="549875958">
    <w:abstractNumId w:val="32"/>
  </w:num>
  <w:num w:numId="121" w16cid:durableId="69233453">
    <w:abstractNumId w:val="114"/>
  </w:num>
  <w:num w:numId="122" w16cid:durableId="55056023">
    <w:abstractNumId w:val="145"/>
  </w:num>
  <w:num w:numId="123" w16cid:durableId="1127941074">
    <w:abstractNumId w:val="113"/>
  </w:num>
  <w:num w:numId="124" w16cid:durableId="1068652704">
    <w:abstractNumId w:val="72"/>
  </w:num>
  <w:num w:numId="125" w16cid:durableId="630478761">
    <w:abstractNumId w:val="99"/>
  </w:num>
  <w:num w:numId="126" w16cid:durableId="1931038464">
    <w:abstractNumId w:val="75"/>
  </w:num>
  <w:num w:numId="127" w16cid:durableId="1588464838">
    <w:abstractNumId w:val="148"/>
  </w:num>
  <w:num w:numId="128" w16cid:durableId="1548376927">
    <w:abstractNumId w:val="81"/>
  </w:num>
  <w:num w:numId="129" w16cid:durableId="944459747">
    <w:abstractNumId w:val="23"/>
  </w:num>
  <w:num w:numId="130" w16cid:durableId="512493236">
    <w:abstractNumId w:val="10"/>
  </w:num>
  <w:num w:numId="131" w16cid:durableId="707025590">
    <w:abstractNumId w:val="133"/>
  </w:num>
  <w:num w:numId="132" w16cid:durableId="1383753505">
    <w:abstractNumId w:val="115"/>
  </w:num>
  <w:num w:numId="133" w16cid:durableId="84351946">
    <w:abstractNumId w:val="76"/>
  </w:num>
  <w:num w:numId="134" w16cid:durableId="585459638">
    <w:abstractNumId w:val="176"/>
  </w:num>
  <w:num w:numId="135" w16cid:durableId="2101901960">
    <w:abstractNumId w:val="9"/>
  </w:num>
  <w:num w:numId="136" w16cid:durableId="1598059550">
    <w:abstractNumId w:val="165"/>
  </w:num>
  <w:num w:numId="137" w16cid:durableId="656153160">
    <w:abstractNumId w:val="153"/>
  </w:num>
  <w:num w:numId="138" w16cid:durableId="57289810">
    <w:abstractNumId w:val="155"/>
  </w:num>
  <w:num w:numId="139" w16cid:durableId="425688083">
    <w:abstractNumId w:val="18"/>
  </w:num>
  <w:num w:numId="140" w16cid:durableId="1664359503">
    <w:abstractNumId w:val="94"/>
  </w:num>
  <w:num w:numId="141" w16cid:durableId="1356926413">
    <w:abstractNumId w:val="104"/>
  </w:num>
  <w:num w:numId="142" w16cid:durableId="1257254080">
    <w:abstractNumId w:val="50"/>
  </w:num>
  <w:num w:numId="143" w16cid:durableId="2053769130">
    <w:abstractNumId w:val="177"/>
  </w:num>
  <w:num w:numId="144" w16cid:durableId="508566092">
    <w:abstractNumId w:val="56"/>
  </w:num>
  <w:num w:numId="145" w16cid:durableId="34015329">
    <w:abstractNumId w:val="29"/>
  </w:num>
  <w:num w:numId="146" w16cid:durableId="788669928">
    <w:abstractNumId w:val="57"/>
  </w:num>
  <w:num w:numId="147" w16cid:durableId="1997413561">
    <w:abstractNumId w:val="158"/>
  </w:num>
  <w:num w:numId="148" w16cid:durableId="1874921177">
    <w:abstractNumId w:val="35"/>
  </w:num>
  <w:num w:numId="149" w16cid:durableId="292294737">
    <w:abstractNumId w:val="122"/>
  </w:num>
  <w:num w:numId="150" w16cid:durableId="230626328">
    <w:abstractNumId w:val="45"/>
  </w:num>
  <w:num w:numId="151" w16cid:durableId="1234970636">
    <w:abstractNumId w:val="34"/>
  </w:num>
  <w:num w:numId="152" w16cid:durableId="1241212003">
    <w:abstractNumId w:val="43"/>
  </w:num>
  <w:num w:numId="153" w16cid:durableId="1372345779">
    <w:abstractNumId w:val="169"/>
  </w:num>
  <w:num w:numId="154" w16cid:durableId="1044521032">
    <w:abstractNumId w:val="160"/>
  </w:num>
  <w:num w:numId="155" w16cid:durableId="7878091">
    <w:abstractNumId w:val="26"/>
  </w:num>
  <w:num w:numId="156" w16cid:durableId="1739475327">
    <w:abstractNumId w:val="154"/>
  </w:num>
  <w:num w:numId="157" w16cid:durableId="1487940000">
    <w:abstractNumId w:val="120"/>
  </w:num>
  <w:num w:numId="158" w16cid:durableId="892734721">
    <w:abstractNumId w:val="53"/>
  </w:num>
  <w:num w:numId="159" w16cid:durableId="820191262">
    <w:abstractNumId w:val="54"/>
  </w:num>
  <w:num w:numId="160" w16cid:durableId="342514235">
    <w:abstractNumId w:val="124"/>
  </w:num>
  <w:num w:numId="161" w16cid:durableId="1539975229">
    <w:abstractNumId w:val="131"/>
  </w:num>
  <w:num w:numId="162" w16cid:durableId="1884438581">
    <w:abstractNumId w:val="152"/>
  </w:num>
  <w:num w:numId="163" w16cid:durableId="841238388">
    <w:abstractNumId w:val="171"/>
  </w:num>
  <w:num w:numId="164" w16cid:durableId="790129534">
    <w:abstractNumId w:val="149"/>
  </w:num>
  <w:num w:numId="165" w16cid:durableId="1398043797">
    <w:abstractNumId w:val="37"/>
  </w:num>
  <w:num w:numId="166" w16cid:durableId="495921628">
    <w:abstractNumId w:val="123"/>
  </w:num>
  <w:num w:numId="167" w16cid:durableId="1326711581">
    <w:abstractNumId w:val="39"/>
  </w:num>
  <w:num w:numId="168" w16cid:durableId="2105690302">
    <w:abstractNumId w:val="68"/>
  </w:num>
  <w:num w:numId="169" w16cid:durableId="2145810202">
    <w:abstractNumId w:val="156"/>
  </w:num>
  <w:num w:numId="170" w16cid:durableId="338391430">
    <w:abstractNumId w:val="141"/>
  </w:num>
  <w:num w:numId="171" w16cid:durableId="1395154685">
    <w:abstractNumId w:val="12"/>
  </w:num>
  <w:num w:numId="172" w16cid:durableId="1835142400">
    <w:abstractNumId w:val="147"/>
  </w:num>
  <w:num w:numId="173" w16cid:durableId="362679062">
    <w:abstractNumId w:val="157"/>
  </w:num>
  <w:num w:numId="174" w16cid:durableId="1218780225">
    <w:abstractNumId w:val="112"/>
  </w:num>
  <w:num w:numId="175" w16cid:durableId="1564632162">
    <w:abstractNumId w:val="24"/>
  </w:num>
  <w:num w:numId="176" w16cid:durableId="500389155">
    <w:abstractNumId w:val="140"/>
  </w:num>
  <w:num w:numId="177" w16cid:durableId="689069181">
    <w:abstractNumId w:val="161"/>
  </w:num>
  <w:num w:numId="178" w16cid:durableId="1919903141">
    <w:abstractNumId w:val="163"/>
  </w:num>
  <w:num w:numId="179" w16cid:durableId="308246090">
    <w:abstractNumId w:val="82"/>
  </w:num>
  <w:num w:numId="180" w16cid:durableId="621115033">
    <w:abstractNumId w:val="110"/>
  </w:num>
  <w:num w:numId="181" w16cid:durableId="77482959">
    <w:abstractNumId w:val="41"/>
  </w:num>
  <w:num w:numId="182" w16cid:durableId="960721498">
    <w:abstractNumId w:val="28"/>
  </w:num>
  <w:num w:numId="183" w16cid:durableId="1911235333">
    <w:abstractNumId w:val="74"/>
  </w:num>
  <w:num w:numId="184" w16cid:durableId="1372268330">
    <w:abstractNumId w:val="90"/>
  </w:num>
  <w:num w:numId="185" w16cid:durableId="24065569">
    <w:abstractNumId w:val="44"/>
  </w:num>
  <w:num w:numId="186" w16cid:durableId="75830501">
    <w:abstractNumId w:val="98"/>
  </w:num>
  <w:num w:numId="187" w16cid:durableId="199710450">
    <w:abstractNumId w:val="134"/>
  </w:num>
  <w:num w:numId="188" w16cid:durableId="740106585">
    <w:abstractNumId w:val="129"/>
  </w:num>
  <w:num w:numId="189" w16cid:durableId="1623615242">
    <w:abstractNumId w:val="168"/>
  </w:num>
  <w:num w:numId="190" w16cid:durableId="1578632303">
    <w:abstractNumId w:val="87"/>
  </w:num>
  <w:num w:numId="191" w16cid:durableId="624510534">
    <w:abstractNumId w:val="116"/>
  </w:num>
  <w:num w:numId="192" w16cid:durableId="1176459903">
    <w:abstractNumId w:val="51"/>
  </w:num>
  <w:num w:numId="193" w16cid:durableId="833761905">
    <w:abstractNumId w:val="20"/>
  </w:num>
  <w:num w:numId="194" w16cid:durableId="379063599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activeWritingStyle w:appName="MSWord" w:lang="it-IT" w:vendorID="64" w:dllVersion="0" w:nlCheck="1" w:checkStyle="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26"/>
    <w:rsid w:val="00010409"/>
    <w:rsid w:val="00012108"/>
    <w:rsid w:val="00016748"/>
    <w:rsid w:val="00024C86"/>
    <w:rsid w:val="00043E72"/>
    <w:rsid w:val="0006567E"/>
    <w:rsid w:val="000760DB"/>
    <w:rsid w:val="00084A1A"/>
    <w:rsid w:val="000C79C2"/>
    <w:rsid w:val="000D2273"/>
    <w:rsid w:val="000F00E7"/>
    <w:rsid w:val="000F1F8D"/>
    <w:rsid w:val="001037EF"/>
    <w:rsid w:val="001053A3"/>
    <w:rsid w:val="00113A04"/>
    <w:rsid w:val="00130862"/>
    <w:rsid w:val="00162AF0"/>
    <w:rsid w:val="0016766E"/>
    <w:rsid w:val="00170063"/>
    <w:rsid w:val="00175643"/>
    <w:rsid w:val="00185C47"/>
    <w:rsid w:val="001A1B84"/>
    <w:rsid w:val="001A61B3"/>
    <w:rsid w:val="001B2338"/>
    <w:rsid w:val="001C51D9"/>
    <w:rsid w:val="001E331B"/>
    <w:rsid w:val="001F4530"/>
    <w:rsid w:val="001F4F3E"/>
    <w:rsid w:val="002061A9"/>
    <w:rsid w:val="00214424"/>
    <w:rsid w:val="00217B64"/>
    <w:rsid w:val="00235579"/>
    <w:rsid w:val="00257FAA"/>
    <w:rsid w:val="00262265"/>
    <w:rsid w:val="00263938"/>
    <w:rsid w:val="0028383C"/>
    <w:rsid w:val="002A072C"/>
    <w:rsid w:val="002A180C"/>
    <w:rsid w:val="002C44E2"/>
    <w:rsid w:val="002E258A"/>
    <w:rsid w:val="002E78EB"/>
    <w:rsid w:val="002F25A8"/>
    <w:rsid w:val="00305D77"/>
    <w:rsid w:val="00307AB3"/>
    <w:rsid w:val="00311B66"/>
    <w:rsid w:val="00334DFB"/>
    <w:rsid w:val="003407A9"/>
    <w:rsid w:val="00340DC9"/>
    <w:rsid w:val="00350645"/>
    <w:rsid w:val="00350BD5"/>
    <w:rsid w:val="003562A2"/>
    <w:rsid w:val="003611B3"/>
    <w:rsid w:val="00390379"/>
    <w:rsid w:val="00390A96"/>
    <w:rsid w:val="003C3652"/>
    <w:rsid w:val="003D79FB"/>
    <w:rsid w:val="003F1794"/>
    <w:rsid w:val="00416D18"/>
    <w:rsid w:val="004341CF"/>
    <w:rsid w:val="00435CA1"/>
    <w:rsid w:val="00444F02"/>
    <w:rsid w:val="0045153D"/>
    <w:rsid w:val="004547FA"/>
    <w:rsid w:val="00490CC6"/>
    <w:rsid w:val="004C4C84"/>
    <w:rsid w:val="004C4FDE"/>
    <w:rsid w:val="004E4468"/>
    <w:rsid w:val="004F03EE"/>
    <w:rsid w:val="004F05F9"/>
    <w:rsid w:val="004F283D"/>
    <w:rsid w:val="00512414"/>
    <w:rsid w:val="005509B2"/>
    <w:rsid w:val="005556DB"/>
    <w:rsid w:val="00572D75"/>
    <w:rsid w:val="00597F81"/>
    <w:rsid w:val="005C6D45"/>
    <w:rsid w:val="005D58F7"/>
    <w:rsid w:val="005F3C7A"/>
    <w:rsid w:val="00617D63"/>
    <w:rsid w:val="006303C6"/>
    <w:rsid w:val="00643D1A"/>
    <w:rsid w:val="00652FCF"/>
    <w:rsid w:val="00674588"/>
    <w:rsid w:val="00680BD0"/>
    <w:rsid w:val="006A7B57"/>
    <w:rsid w:val="006D44C5"/>
    <w:rsid w:val="006D5E17"/>
    <w:rsid w:val="00704CCB"/>
    <w:rsid w:val="00711AF8"/>
    <w:rsid w:val="00713672"/>
    <w:rsid w:val="0071698E"/>
    <w:rsid w:val="0073562D"/>
    <w:rsid w:val="00735C81"/>
    <w:rsid w:val="007543AA"/>
    <w:rsid w:val="0077628F"/>
    <w:rsid w:val="00787309"/>
    <w:rsid w:val="007B07DE"/>
    <w:rsid w:val="007C7C08"/>
    <w:rsid w:val="007D0E77"/>
    <w:rsid w:val="007E339F"/>
    <w:rsid w:val="00822CB4"/>
    <w:rsid w:val="008270A2"/>
    <w:rsid w:val="00853F77"/>
    <w:rsid w:val="00881864"/>
    <w:rsid w:val="00885CE1"/>
    <w:rsid w:val="00886B57"/>
    <w:rsid w:val="008907FF"/>
    <w:rsid w:val="008B0590"/>
    <w:rsid w:val="008B696C"/>
    <w:rsid w:val="008B6BEE"/>
    <w:rsid w:val="008C04E8"/>
    <w:rsid w:val="008D0512"/>
    <w:rsid w:val="008D0CF5"/>
    <w:rsid w:val="008E32D5"/>
    <w:rsid w:val="008F78D7"/>
    <w:rsid w:val="009200C1"/>
    <w:rsid w:val="00926EFB"/>
    <w:rsid w:val="00927812"/>
    <w:rsid w:val="009357AC"/>
    <w:rsid w:val="00980085"/>
    <w:rsid w:val="00997127"/>
    <w:rsid w:val="009C6954"/>
    <w:rsid w:val="009D216F"/>
    <w:rsid w:val="009D2792"/>
    <w:rsid w:val="009D3248"/>
    <w:rsid w:val="009E3847"/>
    <w:rsid w:val="00A07630"/>
    <w:rsid w:val="00A227A2"/>
    <w:rsid w:val="00A234CE"/>
    <w:rsid w:val="00A33DE0"/>
    <w:rsid w:val="00A43BA2"/>
    <w:rsid w:val="00A542AA"/>
    <w:rsid w:val="00A65E8A"/>
    <w:rsid w:val="00A80C7E"/>
    <w:rsid w:val="00A87896"/>
    <w:rsid w:val="00A92C36"/>
    <w:rsid w:val="00AC0742"/>
    <w:rsid w:val="00AC1EE7"/>
    <w:rsid w:val="00AF71CB"/>
    <w:rsid w:val="00B05868"/>
    <w:rsid w:val="00B607D0"/>
    <w:rsid w:val="00B650C6"/>
    <w:rsid w:val="00B661AC"/>
    <w:rsid w:val="00B83733"/>
    <w:rsid w:val="00BA63C2"/>
    <w:rsid w:val="00BB2C4C"/>
    <w:rsid w:val="00BB7DE1"/>
    <w:rsid w:val="00BC6939"/>
    <w:rsid w:val="00BC71FE"/>
    <w:rsid w:val="00BD0BC4"/>
    <w:rsid w:val="00BE1875"/>
    <w:rsid w:val="00BE2B62"/>
    <w:rsid w:val="00BE45C8"/>
    <w:rsid w:val="00BF2331"/>
    <w:rsid w:val="00BF7463"/>
    <w:rsid w:val="00C13A7D"/>
    <w:rsid w:val="00C30889"/>
    <w:rsid w:val="00C36619"/>
    <w:rsid w:val="00C6381C"/>
    <w:rsid w:val="00C7067B"/>
    <w:rsid w:val="00C82048"/>
    <w:rsid w:val="00C82AA5"/>
    <w:rsid w:val="00C85640"/>
    <w:rsid w:val="00C90A2E"/>
    <w:rsid w:val="00CC5861"/>
    <w:rsid w:val="00D24218"/>
    <w:rsid w:val="00D30B81"/>
    <w:rsid w:val="00D3649E"/>
    <w:rsid w:val="00D37908"/>
    <w:rsid w:val="00D65327"/>
    <w:rsid w:val="00DE0DCB"/>
    <w:rsid w:val="00DF0FDA"/>
    <w:rsid w:val="00E11271"/>
    <w:rsid w:val="00E117AE"/>
    <w:rsid w:val="00E142DA"/>
    <w:rsid w:val="00E16F51"/>
    <w:rsid w:val="00E23793"/>
    <w:rsid w:val="00E70D6A"/>
    <w:rsid w:val="00E753C8"/>
    <w:rsid w:val="00E75457"/>
    <w:rsid w:val="00EB0B6E"/>
    <w:rsid w:val="00EC6726"/>
    <w:rsid w:val="00EE70C1"/>
    <w:rsid w:val="00EF2942"/>
    <w:rsid w:val="00EF2E3B"/>
    <w:rsid w:val="00F106EC"/>
    <w:rsid w:val="00F169E1"/>
    <w:rsid w:val="00F441DD"/>
    <w:rsid w:val="00F647A7"/>
    <w:rsid w:val="00F6486F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19A11EB"/>
  <w15:docId w15:val="{6621B40B-20CF-44F6-B907-FAA67AF1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8A"/>
    <w:rPr>
      <w:rFonts w:ascii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rsid w:val="002E258A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8A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58A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2E258A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2E258A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2E258A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2E258A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2E258A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2E258A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E258A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rsid w:val="002E258A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2E258A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rsid w:val="002E258A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E258A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E258A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E258A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E258A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rsid w:val="002E258A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E25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258A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58A"/>
    <w:rPr>
      <w:rFonts w:ascii="Segoe UI" w:hAnsi="Segoe UI" w:cs="Segoe UI"/>
    </w:rPr>
  </w:style>
  <w:style w:type="character" w:styleId="IntenseEmphasis">
    <w:name w:val="Intense Emphasis"/>
    <w:basedOn w:val="DefaultParagraphFont"/>
    <w:uiPriority w:val="21"/>
    <w:qFormat/>
    <w:rsid w:val="002E258A"/>
    <w:rPr>
      <w:rFonts w:ascii="Segoe UI" w:hAnsi="Segoe UI" w:cs="Segoe UI"/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E258A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rsid w:val="002E258A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258A"/>
    <w:pPr>
      <w:spacing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58A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258A"/>
    <w:rPr>
      <w:rFonts w:ascii="Segoe UI" w:hAnsi="Segoe UI" w:cs="Segoe U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58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58A"/>
    <w:rPr>
      <w:rFonts w:ascii="Segoe UI" w:hAnsi="Segoe UI" w:cs="Segoe U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5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58A"/>
    <w:rPr>
      <w:rFonts w:ascii="Segoe UI" w:hAnsi="Segoe UI" w:cs="Segoe UI"/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2E258A"/>
    <w:rPr>
      <w:rFonts w:ascii="Segoe UI" w:hAnsi="Segoe UI" w:cs="Segoe UI"/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E258A"/>
    <w:rPr>
      <w:rFonts w:ascii="Segoe UI" w:hAnsi="Segoe UI" w:cs="Segoe UI"/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E258A"/>
    <w:rPr>
      <w:rFonts w:ascii="Segoe UI" w:hAnsi="Segoe UI" w:cs="Segoe UI"/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E258A"/>
    <w:rPr>
      <w:rFonts w:ascii="Segoe UI" w:hAnsi="Segoe UI" w:cs="Segoe UI"/>
      <w:b/>
      <w:bCs/>
      <w:color w:val="2B579A" w:themeColor="accent5"/>
    </w:rPr>
  </w:style>
  <w:style w:type="paragraph" w:customStyle="1" w:styleId="En-tte1-Sautdepage">
    <w:name w:val="En-tête 1 - Saut de page"/>
    <w:basedOn w:val="Normal"/>
    <w:uiPriority w:val="6"/>
    <w:qFormat/>
    <w:rsid w:val="002E258A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2E258A"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  <w:rsid w:val="002E258A"/>
  </w:style>
  <w:style w:type="paragraph" w:styleId="TOCHeading">
    <w:name w:val="TOC Heading"/>
    <w:basedOn w:val="Heading1"/>
    <w:next w:val="Normal"/>
    <w:uiPriority w:val="39"/>
    <w:unhideWhenUsed/>
    <w:qFormat/>
    <w:rsid w:val="002E258A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2E258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unhideWhenUsed/>
    <w:rsid w:val="002E25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258A"/>
    <w:rPr>
      <w:rFonts w:ascii="Segoe UI" w:hAnsi="Segoe UI" w:cs="Segoe U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E258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E258A"/>
    <w:rPr>
      <w:rFonts w:ascii="Segoe UI" w:hAnsi="Segoe UI" w:cs="Segoe U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E258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E258A"/>
    <w:rPr>
      <w:rFonts w:ascii="Segoe UI" w:hAnsi="Segoe UI" w:cs="Segoe U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E258A"/>
    <w:rPr>
      <w:rFonts w:ascii="Segoe UI" w:hAnsi="Segoe UI" w:cs="Segoe U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E258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E258A"/>
    <w:rPr>
      <w:rFonts w:ascii="Segoe UI" w:hAnsi="Segoe UI" w:cs="Segoe U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E258A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E258A"/>
    <w:rPr>
      <w:rFonts w:ascii="Segoe UI" w:hAnsi="Segoe UI" w:cs="Segoe U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E258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E258A"/>
    <w:rPr>
      <w:rFonts w:ascii="Segoe UI" w:hAnsi="Segoe UI" w:cs="Segoe U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E258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E258A"/>
    <w:rPr>
      <w:rFonts w:ascii="Segoe UI" w:hAnsi="Segoe UI" w:cs="Segoe UI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E258A"/>
    <w:rPr>
      <w:rFonts w:ascii="Segoe UI" w:hAnsi="Segoe UI" w:cs="Segoe UI"/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258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E258A"/>
    <w:rPr>
      <w:rFonts w:ascii="Segoe UI" w:hAnsi="Segoe UI" w:cs="Segoe UI"/>
    </w:rPr>
  </w:style>
  <w:style w:type="table" w:styleId="ColorfulGrid">
    <w:name w:val="Colorful Grid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E258A"/>
  </w:style>
  <w:style w:type="character" w:customStyle="1" w:styleId="DateChar">
    <w:name w:val="Date Char"/>
    <w:basedOn w:val="DefaultParagraphFont"/>
    <w:link w:val="Date"/>
    <w:uiPriority w:val="99"/>
    <w:semiHidden/>
    <w:rsid w:val="002E258A"/>
    <w:rPr>
      <w:rFonts w:ascii="Segoe UI" w:hAnsi="Segoe UI" w:cs="Segoe U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E258A"/>
    <w:pPr>
      <w:spacing w:before="0" w:line="240" w:lineRule="auto"/>
    </w:pPr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E25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E258A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E258A"/>
    <w:rPr>
      <w:rFonts w:ascii="Segoe UI" w:hAnsi="Segoe UI" w:cs="Segoe UI"/>
    </w:rPr>
  </w:style>
  <w:style w:type="character" w:styleId="EndnoteReference">
    <w:name w:val="end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258A"/>
    <w:rPr>
      <w:rFonts w:ascii="Segoe UI" w:hAnsi="Segoe UI" w:cs="Segoe U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E258A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258A"/>
    <w:rPr>
      <w:rFonts w:ascii="Segoe UI" w:hAnsi="Segoe UI" w:cs="Segoe UI"/>
      <w:szCs w:val="20"/>
    </w:rPr>
  </w:style>
  <w:style w:type="table" w:styleId="GridTable1Light-Accent2">
    <w:name w:val="Grid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2E258A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sid w:val="002E258A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E258A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E258A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E258A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E258A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E258A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E258A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E258A"/>
    <w:rPr>
      <w:rFonts w:ascii="Segoe UI" w:hAnsi="Segoe UI" w:cs="Segoe U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58A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58A"/>
    <w:rPr>
      <w:rFonts w:ascii="Consolas" w:hAnsi="Consolas" w:cs="Segoe UI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E258A"/>
    <w:rPr>
      <w:rFonts w:ascii="Consolas" w:hAnsi="Consolas" w:cs="Segoe U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E258A"/>
    <w:rPr>
      <w:rFonts w:ascii="Segoe UI" w:hAnsi="Segoe UI" w:cs="Segoe UI"/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E258A"/>
    <w:rPr>
      <w:rFonts w:ascii="Segoe UI Light" w:eastAsiaTheme="majorEastAsia" w:hAnsi="Segoe UI Light" w:cs="Segoe UI Light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E258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E258A"/>
    <w:rPr>
      <w:rFonts w:ascii="Segoe UI" w:hAnsi="Segoe UI" w:cs="Segoe UI"/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E258A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E258A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E258A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E258A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E258A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E258A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E258A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E258A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paragraph" w:styleId="List">
    <w:name w:val="List"/>
    <w:basedOn w:val="Normal"/>
    <w:uiPriority w:val="99"/>
    <w:semiHidden/>
    <w:unhideWhenUsed/>
    <w:rsid w:val="002E258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E258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E258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E258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E258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E258A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E258A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E258A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E258A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E258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E258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E258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E258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E258A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E258A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E258A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E258A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E258A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1"/>
    <w:unhideWhenUsed/>
    <w:qFormat/>
    <w:rsid w:val="002E25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E25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E258A"/>
    <w:rPr>
      <w:rFonts w:ascii="Consolas" w:hAnsi="Consolas" w:cs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E25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E258A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2E258A"/>
    <w:pPr>
      <w:spacing w:before="0" w:line="240" w:lineRule="auto"/>
    </w:pPr>
    <w:rPr>
      <w:rFonts w:ascii="Segoe UI" w:hAnsi="Segoe UI" w:cs="Segoe UI"/>
    </w:rPr>
  </w:style>
  <w:style w:type="paragraph" w:styleId="NormalIndent">
    <w:name w:val="Normal Indent"/>
    <w:basedOn w:val="Normal"/>
    <w:uiPriority w:val="99"/>
    <w:semiHidden/>
    <w:unhideWhenUsed/>
    <w:rsid w:val="002E25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E258A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E258A"/>
    <w:rPr>
      <w:rFonts w:ascii="Segoe UI" w:hAnsi="Segoe UI" w:cs="Segoe UI"/>
    </w:rPr>
  </w:style>
  <w:style w:type="character" w:styleId="PageNumber">
    <w:name w:val="page number"/>
    <w:basedOn w:val="DefaultParagraphFont"/>
    <w:uiPriority w:val="99"/>
    <w:semiHidden/>
    <w:unhideWhenUsed/>
    <w:rsid w:val="002E258A"/>
    <w:rPr>
      <w:rFonts w:ascii="Segoe UI" w:hAnsi="Segoe UI" w:cs="Segoe UI"/>
    </w:rPr>
  </w:style>
  <w:style w:type="character" w:styleId="PlaceholderText">
    <w:name w:val="Placeholder Text"/>
    <w:basedOn w:val="DefaultParagraphFont"/>
    <w:uiPriority w:val="99"/>
    <w:semiHidden/>
    <w:rsid w:val="002E258A"/>
    <w:rPr>
      <w:rFonts w:ascii="Segoe UI" w:hAnsi="Segoe UI" w:cs="Segoe UI"/>
      <w:color w:val="595959" w:themeColor="text1" w:themeTint="A6"/>
    </w:rPr>
  </w:style>
  <w:style w:type="table" w:styleId="PlainTable1">
    <w:name w:val="Plain Table 1"/>
    <w:basedOn w:val="TableNormal"/>
    <w:uiPriority w:val="41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E258A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E258A"/>
    <w:rPr>
      <w:rFonts w:ascii="Consolas" w:hAnsi="Consolas" w:cs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E258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E258A"/>
    <w:rPr>
      <w:rFonts w:ascii="Segoe UI" w:hAnsi="Segoe UI" w:cs="Segoe U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E25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E258A"/>
    <w:rPr>
      <w:rFonts w:ascii="Segoe UI" w:hAnsi="Segoe UI" w:cs="Segoe U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E258A"/>
    <w:rPr>
      <w:rFonts w:ascii="Segoe UI" w:hAnsi="Segoe UI" w:cs="Segoe UI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E258A"/>
    <w:rPr>
      <w:rFonts w:ascii="Segoe UI" w:hAnsi="Segoe UI" w:cs="Segoe UI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E258A"/>
    <w:rPr>
      <w:rFonts w:ascii="Segoe UI" w:hAnsi="Segoe UI" w:cs="Segoe UI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E258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E258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E25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E25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E25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E258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E258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E258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E258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E258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E25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E258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E258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E258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E258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E258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E258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E25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E25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E258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E258A"/>
  </w:style>
  <w:style w:type="table" w:styleId="TableProfessional">
    <w:name w:val="Table Professional"/>
    <w:basedOn w:val="Table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E258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E25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E25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E25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E2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E258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E258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E258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E258A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E258A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E25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25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E25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E25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E25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E25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E25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E258A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unhideWhenUsed/>
    <w:rsid w:val="002E258A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2E258A"/>
    <w:rPr>
      <w:rFonts w:ascii="Segoe UI" w:hAnsi="Segoe UI" w:cs="Segoe UI"/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2E258A"/>
    <w:pPr>
      <w:spacing w:before="0" w:line="240" w:lineRule="auto"/>
    </w:pPr>
  </w:style>
  <w:style w:type="paragraph" w:customStyle="1" w:styleId="TexterutilisableEssayez-le">
    <w:name w:val="Texte réutilisable «Essayez-le »"/>
    <w:basedOn w:val="Normal"/>
    <w:rsid w:val="002E258A"/>
    <w:pPr>
      <w:ind w:left="720" w:right="720"/>
    </w:pPr>
    <w:rPr>
      <w:i/>
      <w:color w:val="595959" w:themeColor="text1" w:themeTint="A6"/>
    </w:rPr>
  </w:style>
  <w:style w:type="paragraph" w:customStyle="1" w:styleId="Citationmiseenvidence">
    <w:name w:val="Citation mise en évidence"/>
    <w:basedOn w:val="Normal"/>
    <w:next w:val="Normal"/>
    <w:link w:val="Caractredecitationmiseenvidence"/>
    <w:qFormat/>
    <w:rsid w:val="002E258A"/>
    <w:rPr>
      <w:rFonts w:eastAsiaTheme="minorEastAsia"/>
      <w:i/>
      <w:color w:val="3B3838" w:themeColor="background2" w:themeShade="40"/>
    </w:rPr>
  </w:style>
  <w:style w:type="character" w:customStyle="1" w:styleId="ListNumberChar">
    <w:name w:val="List Number Char"/>
    <w:basedOn w:val="DefaultParagraphFont"/>
    <w:link w:val="ListNumber"/>
    <w:uiPriority w:val="10"/>
    <w:rsid w:val="002E258A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redecitationmiseenvidence">
    <w:name w:val="Caractère de citation mise en évidence"/>
    <w:basedOn w:val="ListNumberChar"/>
    <w:link w:val="Citationmiseenvidence"/>
    <w:rsid w:val="002E258A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NoList"/>
    <w:uiPriority w:val="99"/>
    <w:semiHidden/>
    <w:unhideWhenUsed/>
    <w:rsid w:val="002E258A"/>
    <w:pPr>
      <w:numPr>
        <w:numId w:val="34"/>
      </w:numPr>
    </w:pPr>
  </w:style>
  <w:style w:type="numbering" w:styleId="1ai">
    <w:name w:val="Outline List 1"/>
    <w:basedOn w:val="NoList"/>
    <w:uiPriority w:val="99"/>
    <w:semiHidden/>
    <w:unhideWhenUsed/>
    <w:rsid w:val="002E258A"/>
    <w:pPr>
      <w:numPr>
        <w:numId w:val="35"/>
      </w:numPr>
    </w:pPr>
  </w:style>
  <w:style w:type="numbering" w:styleId="ArticleSection">
    <w:name w:val="Outline List 3"/>
    <w:basedOn w:val="NoList"/>
    <w:uiPriority w:val="99"/>
    <w:semiHidden/>
    <w:unhideWhenUsed/>
    <w:rsid w:val="002E258A"/>
    <w:pPr>
      <w:numPr>
        <w:numId w:val="36"/>
      </w:numPr>
    </w:pPr>
  </w:style>
  <w:style w:type="character" w:customStyle="1" w:styleId="Hashtag1">
    <w:name w:val="Hashtag1"/>
    <w:basedOn w:val="DefaultParagraphFont"/>
    <w:uiPriority w:val="99"/>
    <w:semiHidden/>
    <w:unhideWhenUsed/>
    <w:rsid w:val="002E258A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2E258A"/>
    <w:rPr>
      <w:rFonts w:ascii="Segoe UI" w:hAnsi="Segoe UI" w:cs="Segoe U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16D18"/>
    <w:rPr>
      <w:color w:val="605E5C"/>
      <w:shd w:val="clear" w:color="auto" w:fill="E1DFDD"/>
    </w:rPr>
  </w:style>
  <w:style w:type="paragraph" w:customStyle="1" w:styleId="defaut">
    <w:name w:val="defaut"/>
    <w:basedOn w:val="Normal"/>
    <w:rsid w:val="001F4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icon-manip">
    <w:name w:val="icon-manip"/>
    <w:basedOn w:val="DefaultParagraphFont"/>
    <w:rsid w:val="001F4F3E"/>
  </w:style>
  <w:style w:type="table" w:customStyle="1" w:styleId="TableNormal1">
    <w:name w:val="Table Normal1"/>
    <w:uiPriority w:val="2"/>
    <w:semiHidden/>
    <w:unhideWhenUsed/>
    <w:qFormat/>
    <w:rsid w:val="00735C81"/>
    <w:pPr>
      <w:widowControl w:val="0"/>
      <w:spacing w:before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35C81"/>
    <w:pPr>
      <w:widowControl w:val="0"/>
      <w:spacing w:before="0" w:line="240" w:lineRule="auto"/>
    </w:pPr>
    <w:rPr>
      <w:rFonts w:asciiTheme="minorHAnsi" w:hAnsiTheme="minorHAnsi" w:cstheme="minorBidi"/>
      <w:lang w:val="en-US"/>
    </w:rPr>
  </w:style>
  <w:style w:type="character" w:customStyle="1" w:styleId="hljs-addition">
    <w:name w:val="hljs-addition"/>
    <w:basedOn w:val="DefaultParagraphFont"/>
    <w:rsid w:val="00EF2942"/>
  </w:style>
  <w:style w:type="paragraph" w:customStyle="1" w:styleId="isselectedend">
    <w:name w:val="isselectedend"/>
    <w:basedOn w:val="Normal"/>
    <w:rsid w:val="003C3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9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7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08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1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7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0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1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ushy-carol-56102994.figma.site/log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-ASUS\AppData\Roaming\Microsoft\Templates\Tutoriel%20sur%20comment%20ins&#233;rer%20votre%20premi&#232;re%20table%20des%20mati&#232;res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94494-B264-4498-BFBB-324910A80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C:\Users\PC-ASUS\AppData\Roaming\Microsoft\Templates\Tutoriel sur comment insérer votre première table des matières.dotx</Template>
  <TotalTime>51</TotalTime>
  <Pages>11</Pages>
  <Words>757</Words>
  <Characters>4319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Souleymane Mouctar Diallo</cp:lastModifiedBy>
  <cp:revision>16</cp:revision>
  <cp:lastPrinted>2026-01-17T19:42:00Z</cp:lastPrinted>
  <dcterms:created xsi:type="dcterms:W3CDTF">2023-08-29T06:10:00Z</dcterms:created>
  <dcterms:modified xsi:type="dcterms:W3CDTF">2026-01-17T19:48:00Z</dcterms:modified>
</cp:coreProperties>
</file>