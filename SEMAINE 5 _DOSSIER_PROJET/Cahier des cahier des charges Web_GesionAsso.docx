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12F1" w14:textId="77777777" w:rsidR="006303C6" w:rsidRPr="003C3652" w:rsidRDefault="006303C6" w:rsidP="00010409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 w:rsidRPr="003C3652">
        <w:rPr>
          <w:b/>
          <w:bCs/>
          <w:sz w:val="24"/>
          <w:szCs w:val="24"/>
        </w:rPr>
        <w:t>Cahier des charges (DSF) pour la réalisation d’une Application Web</w:t>
      </w:r>
    </w:p>
    <w:p w14:paraId="253354A9" w14:textId="381F74E0" w:rsidR="006303C6" w:rsidRPr="003C3652" w:rsidRDefault="00010409" w:rsidP="00010409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 w:rsidRPr="003C3652">
        <w:rPr>
          <w:b/>
          <w:bCs/>
          <w:sz w:val="24"/>
          <w:szCs w:val="24"/>
        </w:rPr>
        <w:t xml:space="preserve">Gestion de membre d’une Association : </w:t>
      </w:r>
      <w:proofErr w:type="spellStart"/>
      <w:r w:rsidRPr="003C3652">
        <w:rPr>
          <w:sz w:val="24"/>
          <w:szCs w:val="24"/>
        </w:rPr>
        <w:t>AssoManager</w:t>
      </w:r>
      <w:proofErr w:type="spellEnd"/>
    </w:p>
    <w:p w14:paraId="32DA5AD9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1. Introduction</w:t>
      </w:r>
    </w:p>
    <w:p w14:paraId="7DDC092D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Ce document définit les spécifications fonctionnelles, techniques et les exigences générales pour le développement d’une application web intitulée </w:t>
      </w:r>
      <w:r w:rsidRPr="003C3652">
        <w:rPr>
          <w:rStyle w:val="Strong"/>
          <w:sz w:val="28"/>
          <w:szCs w:val="28"/>
        </w:rPr>
        <w:t>“AssoManager”</w:t>
      </w:r>
      <w:r w:rsidRPr="003C3652">
        <w:rPr>
          <w:rFonts w:ascii="Segoe UI" w:hAnsi="Segoe UI" w:cs="Segoe UI"/>
          <w:sz w:val="28"/>
          <w:szCs w:val="28"/>
        </w:rPr>
        <w:t xml:space="preserve"> (nom provisoire).</w:t>
      </w:r>
      <w:r w:rsidRPr="003C3652">
        <w:rPr>
          <w:rFonts w:ascii="Segoe UI" w:hAnsi="Segoe UI" w:cs="Segoe UI"/>
          <w:sz w:val="28"/>
          <w:szCs w:val="28"/>
        </w:rPr>
        <w:br/>
        <w:t xml:space="preserve">L’objectif est de créer une </w:t>
      </w:r>
      <w:r w:rsidRPr="003C3652">
        <w:rPr>
          <w:rStyle w:val="Strong"/>
          <w:sz w:val="28"/>
          <w:szCs w:val="28"/>
        </w:rPr>
        <w:t>SPA React</w:t>
      </w:r>
      <w:r w:rsidRPr="003C3652">
        <w:rPr>
          <w:rFonts w:ascii="Segoe UI" w:hAnsi="Segoe UI" w:cs="Segoe UI"/>
          <w:sz w:val="28"/>
          <w:szCs w:val="28"/>
        </w:rPr>
        <w:t xml:space="preserve"> connectée à une </w:t>
      </w:r>
      <w:r w:rsidRPr="003C3652">
        <w:rPr>
          <w:rStyle w:val="Strong"/>
          <w:sz w:val="28"/>
          <w:szCs w:val="28"/>
        </w:rPr>
        <w:t>API Laravel</w:t>
      </w:r>
      <w:r w:rsidRPr="003C3652">
        <w:rPr>
          <w:rFonts w:ascii="Segoe UI" w:hAnsi="Segoe UI" w:cs="Segoe UI"/>
          <w:sz w:val="28"/>
          <w:szCs w:val="28"/>
        </w:rPr>
        <w:t xml:space="preserve"> afin de gérer une association avec un périmètre volontairement réduit pour s’entraîner au développement web.</w:t>
      </w:r>
    </w:p>
    <w:p w14:paraId="7D58F516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Public cible :</w:t>
      </w:r>
    </w:p>
    <w:p w14:paraId="58BF42DA" w14:textId="77777777" w:rsidR="003C3652" w:rsidRPr="003C3652" w:rsidRDefault="003C3652" w:rsidP="003C3652">
      <w:pPr>
        <w:pStyle w:val="isselectedend"/>
        <w:numPr>
          <w:ilvl w:val="0"/>
          <w:numId w:val="8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Administrateurs de l’association (gestion des membres + suivi des cotisations)</w:t>
      </w:r>
    </w:p>
    <w:p w14:paraId="3C749AC2" w14:textId="77777777" w:rsidR="003C3652" w:rsidRPr="003C3652" w:rsidRDefault="003C3652" w:rsidP="003C3652">
      <w:pPr>
        <w:pStyle w:val="isselectedend"/>
        <w:numPr>
          <w:ilvl w:val="0"/>
          <w:numId w:val="8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Membres (compte, connexion, consultation de leurs paiements)</w:t>
      </w:r>
    </w:p>
    <w:p w14:paraId="6061DE17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2. Objectifs du projet</w:t>
      </w:r>
    </w:p>
    <w:p w14:paraId="2591FB7D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Objectifs fonctionnels</w:t>
      </w:r>
    </w:p>
    <w:p w14:paraId="6C69A9CC" w14:textId="77777777" w:rsidR="003C3652" w:rsidRPr="003C3652" w:rsidRDefault="003C3652" w:rsidP="003C3652">
      <w:pPr>
        <w:pStyle w:val="isselectedend"/>
        <w:numPr>
          <w:ilvl w:val="0"/>
          <w:numId w:val="8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Mettre en place un système d’utilisateurs avec rôles (</w:t>
      </w:r>
      <w:r w:rsidRPr="003C3652">
        <w:rPr>
          <w:rStyle w:val="Strong"/>
          <w:sz w:val="28"/>
          <w:szCs w:val="28"/>
        </w:rPr>
        <w:t>admin</w:t>
      </w:r>
      <w:r w:rsidRPr="003C3652">
        <w:rPr>
          <w:rFonts w:ascii="Segoe UI" w:hAnsi="Segoe UI" w:cs="Segoe UI"/>
          <w:sz w:val="28"/>
          <w:szCs w:val="28"/>
        </w:rPr>
        <w:t xml:space="preserve">, </w:t>
      </w:r>
      <w:r w:rsidRPr="003C3652">
        <w:rPr>
          <w:rStyle w:val="Strong"/>
          <w:sz w:val="28"/>
          <w:szCs w:val="28"/>
        </w:rPr>
        <w:t>membre</w:t>
      </w:r>
      <w:r w:rsidRPr="003C3652">
        <w:rPr>
          <w:rFonts w:ascii="Segoe UI" w:hAnsi="Segoe UI" w:cs="Segoe UI"/>
          <w:sz w:val="28"/>
          <w:szCs w:val="28"/>
        </w:rPr>
        <w:t>).</w:t>
      </w:r>
    </w:p>
    <w:p w14:paraId="2CA3EA93" w14:textId="77777777" w:rsidR="003C3652" w:rsidRPr="003C3652" w:rsidRDefault="003C3652" w:rsidP="003C3652">
      <w:pPr>
        <w:pStyle w:val="isselectedend"/>
        <w:numPr>
          <w:ilvl w:val="0"/>
          <w:numId w:val="8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Gérer l’</w:t>
      </w:r>
      <w:r w:rsidRPr="003C3652">
        <w:rPr>
          <w:rStyle w:val="Strong"/>
          <w:sz w:val="28"/>
          <w:szCs w:val="28"/>
        </w:rPr>
        <w:t>authentification</w:t>
      </w:r>
      <w:r w:rsidRPr="003C3652">
        <w:rPr>
          <w:rFonts w:ascii="Segoe UI" w:hAnsi="Segoe UI" w:cs="Segoe UI"/>
          <w:sz w:val="28"/>
          <w:szCs w:val="28"/>
        </w:rPr>
        <w:t xml:space="preserve"> (inscription membre, connexion, déconnexion).</w:t>
      </w:r>
    </w:p>
    <w:p w14:paraId="276ADFCC" w14:textId="77777777" w:rsidR="003C3652" w:rsidRPr="003C3652" w:rsidRDefault="003C3652" w:rsidP="003C3652">
      <w:pPr>
        <w:pStyle w:val="isselectedend"/>
        <w:numPr>
          <w:ilvl w:val="0"/>
          <w:numId w:val="8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Permettre le </w:t>
      </w:r>
      <w:r w:rsidRPr="003C3652">
        <w:rPr>
          <w:rStyle w:val="Strong"/>
          <w:sz w:val="28"/>
          <w:szCs w:val="28"/>
        </w:rPr>
        <w:t>paiement et le suivi des cotisations mensuelles</w:t>
      </w:r>
      <w:r w:rsidRPr="003C3652">
        <w:rPr>
          <w:rFonts w:ascii="Segoe UI" w:hAnsi="Segoe UI" w:cs="Segoe UI"/>
          <w:sz w:val="28"/>
          <w:szCs w:val="28"/>
        </w:rPr>
        <w:t>.</w:t>
      </w:r>
    </w:p>
    <w:p w14:paraId="4A185925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Objectifs d’apprentissage (</w:t>
      </w:r>
      <w:proofErr w:type="spellStart"/>
      <w:r w:rsidRPr="003C3652">
        <w:rPr>
          <w:rFonts w:ascii="Segoe UI" w:hAnsi="Segoe UI" w:cs="Segoe UI"/>
          <w:sz w:val="28"/>
          <w:szCs w:val="28"/>
        </w:rPr>
        <w:t>Laravel</w:t>
      </w:r>
      <w:proofErr w:type="spellEnd"/>
      <w:r w:rsidRPr="003C3652">
        <w:rPr>
          <w:rFonts w:ascii="Segoe UI" w:hAnsi="Segoe UI" w:cs="Segoe UI"/>
          <w:sz w:val="28"/>
          <w:szCs w:val="28"/>
        </w:rPr>
        <w:t xml:space="preserve"> + </w:t>
      </w:r>
      <w:proofErr w:type="spellStart"/>
      <w:r w:rsidRPr="003C3652">
        <w:rPr>
          <w:rFonts w:ascii="Segoe UI" w:hAnsi="Segoe UI" w:cs="Segoe UI"/>
          <w:sz w:val="28"/>
          <w:szCs w:val="28"/>
        </w:rPr>
        <w:t>React</w:t>
      </w:r>
      <w:proofErr w:type="spellEnd"/>
      <w:r w:rsidRPr="003C3652">
        <w:rPr>
          <w:rFonts w:ascii="Segoe UI" w:hAnsi="Segoe UI" w:cs="Segoe UI"/>
          <w:sz w:val="28"/>
          <w:szCs w:val="28"/>
        </w:rPr>
        <w:t>)</w:t>
      </w:r>
    </w:p>
    <w:p w14:paraId="2320B796" w14:textId="77777777" w:rsidR="003C3652" w:rsidRPr="003C3652" w:rsidRDefault="003C3652" w:rsidP="003C3652">
      <w:pPr>
        <w:pStyle w:val="isselectedend"/>
        <w:numPr>
          <w:ilvl w:val="0"/>
          <w:numId w:val="8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Construire une API REST (Laravel) + une SPA (React).</w:t>
      </w:r>
    </w:p>
    <w:p w14:paraId="392FB27C" w14:textId="77777777" w:rsidR="003C3652" w:rsidRPr="003C3652" w:rsidRDefault="003C3652" w:rsidP="003C3652">
      <w:pPr>
        <w:pStyle w:val="isselectedend"/>
        <w:numPr>
          <w:ilvl w:val="0"/>
          <w:numId w:val="8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Implémenter l’auth (tokens) + gestion des rôles/permissions.</w:t>
      </w:r>
    </w:p>
    <w:p w14:paraId="75DF1357" w14:textId="77777777" w:rsidR="003C3652" w:rsidRPr="003C3652" w:rsidRDefault="003C3652" w:rsidP="003C3652">
      <w:pPr>
        <w:pStyle w:val="isselectedend"/>
        <w:numPr>
          <w:ilvl w:val="0"/>
          <w:numId w:val="8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Concevoir un modèle de données simple (migrations, relations).</w:t>
      </w:r>
    </w:p>
    <w:p w14:paraId="09F5D7B6" w14:textId="77777777" w:rsidR="003C3652" w:rsidRPr="003C3652" w:rsidRDefault="003C3652" w:rsidP="003C3652">
      <w:pPr>
        <w:pStyle w:val="isselectedend"/>
        <w:numPr>
          <w:ilvl w:val="0"/>
          <w:numId w:val="8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Pratiquer validation, erreurs, pagination, UI propre.</w:t>
      </w:r>
    </w:p>
    <w:p w14:paraId="37611232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lastRenderedPageBreak/>
        <w:t>3. Portée du projet</w:t>
      </w:r>
    </w:p>
    <w:p w14:paraId="2203E108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Inclus dans la V1 (2 semaines)</w:t>
      </w:r>
    </w:p>
    <w:p w14:paraId="09DCB3B8" w14:textId="77777777" w:rsidR="003C3652" w:rsidRPr="003C3652" w:rsidRDefault="003C3652" w:rsidP="003C3652">
      <w:pPr>
        <w:pStyle w:val="isselectedend"/>
        <w:numPr>
          <w:ilvl w:val="0"/>
          <w:numId w:val="8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Authentification : inscription, connexion, déconnexion.</w:t>
      </w:r>
    </w:p>
    <w:p w14:paraId="72E75C14" w14:textId="77777777" w:rsidR="003C3652" w:rsidRPr="003C3652" w:rsidRDefault="003C3652" w:rsidP="003C3652">
      <w:pPr>
        <w:pStyle w:val="isselectedend"/>
        <w:numPr>
          <w:ilvl w:val="0"/>
          <w:numId w:val="8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Gestion utilisateurs : rôles (admin/membre), liste et détails (admin).</w:t>
      </w:r>
    </w:p>
    <w:p w14:paraId="30C45AFC" w14:textId="77777777" w:rsidR="003C3652" w:rsidRPr="003C3652" w:rsidRDefault="003C3652" w:rsidP="003C3652">
      <w:pPr>
        <w:pStyle w:val="isselectedend"/>
        <w:numPr>
          <w:ilvl w:val="0"/>
          <w:numId w:val="8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Gestion membres : création/inscription, consultation du profil.</w:t>
      </w:r>
    </w:p>
    <w:p w14:paraId="77E348CA" w14:textId="77777777" w:rsidR="003C3652" w:rsidRPr="003C3652" w:rsidRDefault="003C3652" w:rsidP="003C3652">
      <w:pPr>
        <w:pStyle w:val="isselectedend"/>
        <w:numPr>
          <w:ilvl w:val="0"/>
          <w:numId w:val="8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Cotisations mensuelles : enregistrement d’un paiement, historique, statut “payé / non payé”.</w:t>
      </w:r>
    </w:p>
    <w:p w14:paraId="656C6604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Exclu de la V1 (pour plus tard)</w:t>
      </w:r>
    </w:p>
    <w:p w14:paraId="0A92923B" w14:textId="77777777" w:rsidR="003C3652" w:rsidRPr="003C3652" w:rsidRDefault="003C3652" w:rsidP="003C3652">
      <w:pPr>
        <w:pStyle w:val="isselectedend"/>
        <w:numPr>
          <w:ilvl w:val="0"/>
          <w:numId w:val="8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Paiement en ligne (Orange Money / carte / Stripe).</w:t>
      </w:r>
    </w:p>
    <w:p w14:paraId="34008EB1" w14:textId="77777777" w:rsidR="003C3652" w:rsidRPr="003C3652" w:rsidRDefault="003C3652" w:rsidP="003C3652">
      <w:pPr>
        <w:pStyle w:val="isselectedend"/>
        <w:numPr>
          <w:ilvl w:val="0"/>
          <w:numId w:val="8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Gestion d’événements, réunions, documents, dons, dépenses.</w:t>
      </w:r>
    </w:p>
    <w:p w14:paraId="146EEB0E" w14:textId="77777777" w:rsidR="003C3652" w:rsidRPr="003C3652" w:rsidRDefault="003C3652" w:rsidP="003C3652">
      <w:pPr>
        <w:pStyle w:val="isselectedend"/>
        <w:numPr>
          <w:ilvl w:val="0"/>
          <w:numId w:val="8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Relances automatiques par email/SMS.</w:t>
      </w:r>
    </w:p>
    <w:p w14:paraId="7E3C27E3" w14:textId="77777777" w:rsidR="003C3652" w:rsidRPr="003C3652" w:rsidRDefault="003C3652" w:rsidP="003C3652">
      <w:pPr>
        <w:pStyle w:val="isselectedend"/>
        <w:numPr>
          <w:ilvl w:val="0"/>
          <w:numId w:val="8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Multi-association / multi-tenant.</w:t>
      </w:r>
    </w:p>
    <w:p w14:paraId="64D32B52" w14:textId="77777777" w:rsidR="003C3652" w:rsidRPr="003C3652" w:rsidRDefault="003C3652" w:rsidP="003C3652">
      <w:pPr>
        <w:pStyle w:val="isselectedend"/>
        <w:numPr>
          <w:ilvl w:val="0"/>
          <w:numId w:val="8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Réinitialisation de mot de passe (optionnel, peut être ajouté si temps).</w:t>
      </w:r>
    </w:p>
    <w:p w14:paraId="1431CC5F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Utilisateurs types et droits</w:t>
      </w:r>
    </w:p>
    <w:p w14:paraId="557A1B59" w14:textId="77777777" w:rsidR="003C3652" w:rsidRPr="003C3652" w:rsidRDefault="003C3652" w:rsidP="003C3652">
      <w:pPr>
        <w:pStyle w:val="isselectedend"/>
        <w:numPr>
          <w:ilvl w:val="0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Admin</w:t>
      </w:r>
    </w:p>
    <w:p w14:paraId="48780012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Voir/chercher les membres</w:t>
      </w:r>
    </w:p>
    <w:p w14:paraId="3EA78B1B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Gérer l’état d’un membre (actif/inactif)</w:t>
      </w:r>
    </w:p>
    <w:p w14:paraId="3C90591C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Enregistrer les paiements de cotisations</w:t>
      </w:r>
    </w:p>
    <w:p w14:paraId="08B759E5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Consulter l’historique global des paiements</w:t>
      </w:r>
    </w:p>
    <w:p w14:paraId="7D006E0B" w14:textId="77777777" w:rsidR="003C3652" w:rsidRPr="003C3652" w:rsidRDefault="003C3652" w:rsidP="003C3652">
      <w:pPr>
        <w:pStyle w:val="isselectedend"/>
        <w:numPr>
          <w:ilvl w:val="0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Membre</w:t>
      </w:r>
    </w:p>
    <w:p w14:paraId="148AA39F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S’inscrire, se connecter, se déconnecter</w:t>
      </w:r>
    </w:p>
    <w:p w14:paraId="25B3B566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Voir son profil</w:t>
      </w:r>
    </w:p>
    <w:p w14:paraId="7A42CB17" w14:textId="77777777" w:rsidR="003C3652" w:rsidRPr="003C3652" w:rsidRDefault="003C3652" w:rsidP="003C3652">
      <w:pPr>
        <w:pStyle w:val="isselectedend"/>
        <w:numPr>
          <w:ilvl w:val="1"/>
          <w:numId w:val="8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Voir ses paiements et son statut de cotisation</w:t>
      </w:r>
    </w:p>
    <w:p w14:paraId="6F7624AB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4. Exigences fonctionnelles</w:t>
      </w:r>
    </w:p>
    <w:p w14:paraId="2269A2F1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4.1 Authentification</w:t>
      </w:r>
    </w:p>
    <w:p w14:paraId="499CC3E7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Inscription (membre)</w:t>
      </w:r>
    </w:p>
    <w:p w14:paraId="1E145248" w14:textId="77777777" w:rsidR="003C3652" w:rsidRPr="003C3652" w:rsidRDefault="003C3652" w:rsidP="003C3652">
      <w:pPr>
        <w:pStyle w:val="isselectedend"/>
        <w:numPr>
          <w:ilvl w:val="0"/>
          <w:numId w:val="9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lastRenderedPageBreak/>
        <w:t>Un visiteur peut créer un compte membre.</w:t>
      </w:r>
    </w:p>
    <w:p w14:paraId="0CA55413" w14:textId="77777777" w:rsidR="003C3652" w:rsidRPr="003C3652" w:rsidRDefault="003C3652" w:rsidP="003C3652">
      <w:pPr>
        <w:pStyle w:val="isselectedend"/>
        <w:numPr>
          <w:ilvl w:val="0"/>
          <w:numId w:val="9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Champs minimum : nom, prénom, email (unique), mot de passe.</w:t>
      </w:r>
    </w:p>
    <w:p w14:paraId="3D970E0E" w14:textId="77777777" w:rsidR="003C3652" w:rsidRPr="003C3652" w:rsidRDefault="003C3652" w:rsidP="003C3652">
      <w:pPr>
        <w:pStyle w:val="isselectedend"/>
        <w:numPr>
          <w:ilvl w:val="0"/>
          <w:numId w:val="9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Validation : format email, mot de passe (min 8), champs obligatoires.</w:t>
      </w:r>
    </w:p>
    <w:p w14:paraId="67030EEB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Connexion</w:t>
      </w:r>
    </w:p>
    <w:p w14:paraId="7B60336C" w14:textId="77777777" w:rsidR="003C3652" w:rsidRPr="003C3652" w:rsidRDefault="003C3652" w:rsidP="003C3652">
      <w:pPr>
        <w:pStyle w:val="isselectedend"/>
        <w:numPr>
          <w:ilvl w:val="0"/>
          <w:numId w:val="9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Un utilisateur peut se connecter avec email + mot de passe.</w:t>
      </w:r>
    </w:p>
    <w:p w14:paraId="34A19F36" w14:textId="77777777" w:rsidR="003C3652" w:rsidRPr="003C3652" w:rsidRDefault="003C3652" w:rsidP="003C3652">
      <w:pPr>
        <w:pStyle w:val="isselectedend"/>
        <w:numPr>
          <w:ilvl w:val="0"/>
          <w:numId w:val="9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Retour : token d’accès + informations utilisateur (id, nom, rôle).</w:t>
      </w:r>
    </w:p>
    <w:p w14:paraId="3765A087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Déconnexion</w:t>
      </w:r>
    </w:p>
    <w:p w14:paraId="50CC2093" w14:textId="77777777" w:rsidR="003C3652" w:rsidRPr="003C3652" w:rsidRDefault="003C3652" w:rsidP="003C3652">
      <w:pPr>
        <w:pStyle w:val="isselectedend"/>
        <w:numPr>
          <w:ilvl w:val="0"/>
          <w:numId w:val="9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Un utilisateur connecté peut se déconnecter.</w:t>
      </w:r>
    </w:p>
    <w:p w14:paraId="420A96D2" w14:textId="77777777" w:rsidR="003C3652" w:rsidRPr="003C3652" w:rsidRDefault="003C3652" w:rsidP="003C3652">
      <w:pPr>
        <w:pStyle w:val="isselectedend"/>
        <w:numPr>
          <w:ilvl w:val="0"/>
          <w:numId w:val="9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Invalidation du token (ou suppression côté client selon stratégie retenue).</w:t>
      </w:r>
    </w:p>
    <w:p w14:paraId="2B48D3F3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4.2 Gestion des utilisateurs (admin)</w:t>
      </w:r>
    </w:p>
    <w:p w14:paraId="23F7ED11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Lister les utilisateurs / membres</w:t>
      </w:r>
    </w:p>
    <w:p w14:paraId="794E6C34" w14:textId="77777777" w:rsidR="003C3652" w:rsidRPr="003C3652" w:rsidRDefault="003C3652" w:rsidP="003C3652">
      <w:pPr>
        <w:pStyle w:val="isselectedend"/>
        <w:numPr>
          <w:ilvl w:val="0"/>
          <w:numId w:val="9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L’admin peut consulter la liste paginée des membres.</w:t>
      </w:r>
    </w:p>
    <w:p w14:paraId="509A0E96" w14:textId="77777777" w:rsidR="003C3652" w:rsidRPr="003C3652" w:rsidRDefault="003C3652" w:rsidP="003C3652">
      <w:pPr>
        <w:pStyle w:val="isselectedend"/>
        <w:numPr>
          <w:ilvl w:val="0"/>
          <w:numId w:val="9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Recherche : nom, prénom, email (au minimum).</w:t>
      </w:r>
    </w:p>
    <w:p w14:paraId="412E6888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Consulter un membre</w:t>
      </w:r>
    </w:p>
    <w:p w14:paraId="2C6D13A8" w14:textId="77777777" w:rsidR="003C3652" w:rsidRPr="003C3652" w:rsidRDefault="003C3652" w:rsidP="003C3652">
      <w:pPr>
        <w:pStyle w:val="isselectedend"/>
        <w:numPr>
          <w:ilvl w:val="0"/>
          <w:numId w:val="9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Détails : infos du profil + historique de paiements.</w:t>
      </w:r>
    </w:p>
    <w:p w14:paraId="6F97DD3C" w14:textId="77777777" w:rsidR="003C3652" w:rsidRPr="003C3652" w:rsidRDefault="003C3652" w:rsidP="003C3652">
      <w:pPr>
        <w:pStyle w:val="isselectedend"/>
        <w:numPr>
          <w:ilvl w:val="0"/>
          <w:numId w:val="9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Statut : actif / inactif.</w:t>
      </w:r>
    </w:p>
    <w:p w14:paraId="300F3265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Activer / Désactiver un membre</w:t>
      </w:r>
    </w:p>
    <w:p w14:paraId="520D203C" w14:textId="77777777" w:rsidR="003C3652" w:rsidRPr="003C3652" w:rsidRDefault="003C3652" w:rsidP="003C3652">
      <w:pPr>
        <w:pStyle w:val="isselectedend"/>
        <w:numPr>
          <w:ilvl w:val="0"/>
          <w:numId w:val="9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Un membre inactif ne peut pas se connecter (ou accès limité : à décider).</w:t>
      </w:r>
    </w:p>
    <w:p w14:paraId="5C9A8BF1" w14:textId="77777777" w:rsidR="003C3652" w:rsidRDefault="003C3652" w:rsidP="003C3652">
      <w:pPr>
        <w:pStyle w:val="isselectedend"/>
        <w:numPr>
          <w:ilvl w:val="0"/>
          <w:numId w:val="9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L’admin peut modifier ce statut.</w:t>
      </w:r>
    </w:p>
    <w:p w14:paraId="21490AC4" w14:textId="77777777" w:rsidR="003C3652" w:rsidRPr="003C3652" w:rsidRDefault="003C3652" w:rsidP="003C3652">
      <w:pPr>
        <w:pStyle w:val="isselectedend"/>
        <w:ind w:left="720"/>
        <w:rPr>
          <w:rFonts w:ascii="Segoe UI" w:hAnsi="Segoe UI" w:cs="Segoe UI"/>
          <w:sz w:val="28"/>
          <w:szCs w:val="28"/>
        </w:rPr>
      </w:pPr>
    </w:p>
    <w:p w14:paraId="2FF776D7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lastRenderedPageBreak/>
        <w:t>4.3 Gestion des cotisations mensuelles</w:t>
      </w:r>
    </w:p>
    <w:p w14:paraId="4396EB39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Règle métier</w:t>
      </w:r>
    </w:p>
    <w:p w14:paraId="0FCAD0BD" w14:textId="77777777" w:rsidR="003C3652" w:rsidRPr="003C3652" w:rsidRDefault="003C3652" w:rsidP="003C3652">
      <w:pPr>
        <w:pStyle w:val="isselectedend"/>
        <w:numPr>
          <w:ilvl w:val="0"/>
          <w:numId w:val="9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Une cotisation correspond à </w:t>
      </w:r>
      <w:r w:rsidRPr="003C3652">
        <w:rPr>
          <w:rStyle w:val="Strong"/>
          <w:sz w:val="28"/>
          <w:szCs w:val="28"/>
        </w:rPr>
        <w:t>un mois</w:t>
      </w:r>
      <w:r w:rsidRPr="003C3652">
        <w:rPr>
          <w:rFonts w:ascii="Segoe UI" w:hAnsi="Segoe UI" w:cs="Segoe UI"/>
          <w:sz w:val="28"/>
          <w:szCs w:val="28"/>
        </w:rPr>
        <w:t xml:space="preserve"> pour </w:t>
      </w:r>
      <w:r w:rsidRPr="003C3652">
        <w:rPr>
          <w:rStyle w:val="Strong"/>
          <w:sz w:val="28"/>
          <w:szCs w:val="28"/>
        </w:rPr>
        <w:t>un membre</w:t>
      </w:r>
      <w:r w:rsidRPr="003C3652">
        <w:rPr>
          <w:rFonts w:ascii="Segoe UI" w:hAnsi="Segoe UI" w:cs="Segoe UI"/>
          <w:sz w:val="28"/>
          <w:szCs w:val="28"/>
        </w:rPr>
        <w:t>.</w:t>
      </w:r>
    </w:p>
    <w:p w14:paraId="72B68CC4" w14:textId="77777777" w:rsidR="003C3652" w:rsidRPr="003C3652" w:rsidRDefault="003C3652" w:rsidP="003C3652">
      <w:pPr>
        <w:pStyle w:val="isselectedend"/>
        <w:numPr>
          <w:ilvl w:val="0"/>
          <w:numId w:val="9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Un membre ne peut pas avoir 2 paiements “validés” pour le même mois/année.</w:t>
      </w:r>
    </w:p>
    <w:p w14:paraId="60433E8D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Enregistrer un paiement (admin)</w:t>
      </w:r>
    </w:p>
    <w:p w14:paraId="0EC3911A" w14:textId="77777777" w:rsidR="003C3652" w:rsidRPr="003C3652" w:rsidRDefault="003C3652" w:rsidP="003C3652">
      <w:pPr>
        <w:pStyle w:val="isselectedend"/>
        <w:numPr>
          <w:ilvl w:val="0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L’admin peut ajouter un paiement pour un membre :</w:t>
      </w:r>
    </w:p>
    <w:p w14:paraId="7FA238CE" w14:textId="77777777" w:rsidR="003C3652" w:rsidRPr="003C3652" w:rsidRDefault="003C3652" w:rsidP="003C3652">
      <w:pPr>
        <w:pStyle w:val="isselectedend"/>
        <w:numPr>
          <w:ilvl w:val="1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Mois (1–12), année</w:t>
      </w:r>
    </w:p>
    <w:p w14:paraId="0D6A370B" w14:textId="77777777" w:rsidR="003C3652" w:rsidRPr="003C3652" w:rsidRDefault="003C3652" w:rsidP="003C3652">
      <w:pPr>
        <w:pStyle w:val="isselectedend"/>
        <w:numPr>
          <w:ilvl w:val="1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Montant</w:t>
      </w:r>
    </w:p>
    <w:p w14:paraId="3ECE4C61" w14:textId="77777777" w:rsidR="003C3652" w:rsidRPr="003C3652" w:rsidRDefault="003C3652" w:rsidP="003C3652">
      <w:pPr>
        <w:pStyle w:val="isselectedend"/>
        <w:numPr>
          <w:ilvl w:val="1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Date de paiement</w:t>
      </w:r>
    </w:p>
    <w:p w14:paraId="0B550599" w14:textId="77777777" w:rsidR="003C3652" w:rsidRPr="003C3652" w:rsidRDefault="003C3652" w:rsidP="003C3652">
      <w:pPr>
        <w:pStyle w:val="isselectedend"/>
        <w:numPr>
          <w:ilvl w:val="1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Mode de paiement (cash / virement / autre)</w:t>
      </w:r>
    </w:p>
    <w:p w14:paraId="57C488AF" w14:textId="77777777" w:rsidR="003C3652" w:rsidRPr="003C3652" w:rsidRDefault="003C3652" w:rsidP="003C3652">
      <w:pPr>
        <w:pStyle w:val="isselectedend"/>
        <w:numPr>
          <w:ilvl w:val="1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Référence (optionnel)</w:t>
      </w:r>
    </w:p>
    <w:p w14:paraId="29BC9411" w14:textId="77777777" w:rsidR="003C3652" w:rsidRPr="003C3652" w:rsidRDefault="003C3652" w:rsidP="003C3652">
      <w:pPr>
        <w:pStyle w:val="isselectedend"/>
        <w:numPr>
          <w:ilvl w:val="0"/>
          <w:numId w:val="9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L’application calcule le statut : “payé” pour le mois concerné.</w:t>
      </w:r>
    </w:p>
    <w:p w14:paraId="428918A2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Consulter l’historique</w:t>
      </w:r>
    </w:p>
    <w:p w14:paraId="2082CB21" w14:textId="77777777" w:rsidR="003C3652" w:rsidRPr="003C3652" w:rsidRDefault="003C3652" w:rsidP="003C3652">
      <w:pPr>
        <w:pStyle w:val="isselectedend"/>
        <w:numPr>
          <w:ilvl w:val="0"/>
          <w:numId w:val="9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Admin : historique global (filtres par mois/année/membre).</w:t>
      </w:r>
    </w:p>
    <w:p w14:paraId="54B78761" w14:textId="77777777" w:rsidR="003C3652" w:rsidRPr="003C3652" w:rsidRDefault="003C3652" w:rsidP="003C3652">
      <w:pPr>
        <w:pStyle w:val="isselectedend"/>
        <w:numPr>
          <w:ilvl w:val="0"/>
          <w:numId w:val="9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Membre : historique personnel.</w:t>
      </w:r>
    </w:p>
    <w:p w14:paraId="1FD17EA4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État de cotisation</w:t>
      </w:r>
    </w:p>
    <w:p w14:paraId="42F40A5B" w14:textId="77777777" w:rsidR="003C3652" w:rsidRPr="003C3652" w:rsidRDefault="003C3652" w:rsidP="003C3652">
      <w:pPr>
        <w:pStyle w:val="isselectedend"/>
        <w:numPr>
          <w:ilvl w:val="0"/>
          <w:numId w:val="9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Pour un mois donné, afficher : payé / non payé.</w:t>
      </w:r>
    </w:p>
    <w:p w14:paraId="273E286A" w14:textId="77777777" w:rsidR="003C3652" w:rsidRPr="003C3652" w:rsidRDefault="003C3652" w:rsidP="003C3652">
      <w:pPr>
        <w:pStyle w:val="isselectedend"/>
        <w:numPr>
          <w:ilvl w:val="0"/>
          <w:numId w:val="9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Sur le tableau de bord membre : afficher le mois en cours.</w:t>
      </w:r>
    </w:p>
    <w:p w14:paraId="16A13ECE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5. Modèle de données / Structure des données</w:t>
      </w:r>
    </w:p>
    <w:p w14:paraId="42F32593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Entités principales</w:t>
      </w:r>
    </w:p>
    <w:p w14:paraId="04F54FD9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User</w:t>
      </w:r>
    </w:p>
    <w:p w14:paraId="5204EA55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id</w:t>
      </w:r>
    </w:p>
    <w:p w14:paraId="219EA90E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first_name</w:t>
      </w:r>
    </w:p>
    <w:p w14:paraId="5EC84052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lastRenderedPageBreak/>
        <w:t>last_name</w:t>
      </w:r>
    </w:p>
    <w:p w14:paraId="43587982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email (unique)</w:t>
      </w:r>
    </w:p>
    <w:p w14:paraId="343A4366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password (hash)</w:t>
      </w:r>
    </w:p>
    <w:p w14:paraId="3A386B5C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role (enum: ADMIN, MEMBER) ou role_id</w:t>
      </w:r>
    </w:p>
    <w:p w14:paraId="217B70F4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status (ACTIVE, INACTIVE)</w:t>
      </w:r>
    </w:p>
    <w:p w14:paraId="17A913E4" w14:textId="77777777" w:rsidR="003C3652" w:rsidRPr="003C3652" w:rsidRDefault="003C3652" w:rsidP="003C3652">
      <w:pPr>
        <w:pStyle w:val="isselectedend"/>
        <w:numPr>
          <w:ilvl w:val="0"/>
          <w:numId w:val="10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created_at, updated_at</w:t>
      </w:r>
    </w:p>
    <w:p w14:paraId="4C6CBDBC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ContributionPayment</w:t>
      </w:r>
      <w:r w:rsidRPr="003C3652">
        <w:rPr>
          <w:rFonts w:ascii="Segoe UI" w:hAnsi="Segoe UI" w:cs="Segoe UI"/>
          <w:sz w:val="28"/>
          <w:szCs w:val="28"/>
        </w:rPr>
        <w:t xml:space="preserve"> (Paiement de cotisation)</w:t>
      </w:r>
    </w:p>
    <w:p w14:paraId="02B7C013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id</w:t>
      </w:r>
    </w:p>
    <w:p w14:paraId="5E504628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user_id (FK -&gt; User)</w:t>
      </w:r>
    </w:p>
    <w:p w14:paraId="48A061A5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year (ex: 2026)</w:t>
      </w:r>
    </w:p>
    <w:p w14:paraId="4BCEE41D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month (1–12)</w:t>
      </w:r>
    </w:p>
    <w:p w14:paraId="5B11F8F6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amount</w:t>
      </w:r>
    </w:p>
    <w:p w14:paraId="5B88D9B2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payment_date</w:t>
      </w:r>
    </w:p>
    <w:p w14:paraId="2C1463D2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payment_method (CASH, TRANSFER, OTHER)</w:t>
      </w:r>
    </w:p>
    <w:p w14:paraId="2546472F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reference (nullable)</w:t>
      </w:r>
    </w:p>
    <w:p w14:paraId="14258C07" w14:textId="77777777" w:rsidR="003C3652" w:rsidRPr="003C3652" w:rsidRDefault="003C3652" w:rsidP="003C3652">
      <w:pPr>
        <w:pStyle w:val="isselectedend"/>
        <w:numPr>
          <w:ilvl w:val="0"/>
          <w:numId w:val="10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created_at, updated_at</w:t>
      </w:r>
    </w:p>
    <w:p w14:paraId="7F7993A0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Relations</w:t>
      </w:r>
    </w:p>
    <w:p w14:paraId="76214BF8" w14:textId="77777777" w:rsidR="003C3652" w:rsidRPr="003C3652" w:rsidRDefault="003C3652" w:rsidP="003C3652">
      <w:pPr>
        <w:pStyle w:val="isselectedend"/>
        <w:numPr>
          <w:ilvl w:val="0"/>
          <w:numId w:val="10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User (1) —— (N) ContributionPayment</w:t>
      </w:r>
    </w:p>
    <w:p w14:paraId="766C6A0B" w14:textId="77777777" w:rsidR="003C3652" w:rsidRPr="003C3652" w:rsidRDefault="003C3652" w:rsidP="003C3652">
      <w:pPr>
        <w:pStyle w:val="isselectedend"/>
        <w:numPr>
          <w:ilvl w:val="0"/>
          <w:numId w:val="10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Contrainte d’unicité : (user_id, year, month) unique</w:t>
      </w:r>
    </w:p>
    <w:p w14:paraId="417715E0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6. Exigences non fonctionnelles</w:t>
      </w:r>
    </w:p>
    <w:p w14:paraId="108EFD88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Performance</w:t>
      </w:r>
    </w:p>
    <w:p w14:paraId="58A10500" w14:textId="77777777" w:rsidR="003C3652" w:rsidRPr="003C3652" w:rsidRDefault="003C3652" w:rsidP="003C3652">
      <w:pPr>
        <w:pStyle w:val="isselectedend"/>
        <w:numPr>
          <w:ilvl w:val="0"/>
          <w:numId w:val="10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Liste des membres paginée (ex: 10/20 par page).</w:t>
      </w:r>
    </w:p>
    <w:p w14:paraId="3449AC7D" w14:textId="77777777" w:rsidR="003C3652" w:rsidRPr="003C3652" w:rsidRDefault="003C3652" w:rsidP="003C3652">
      <w:pPr>
        <w:pStyle w:val="isselectedend"/>
        <w:numPr>
          <w:ilvl w:val="0"/>
          <w:numId w:val="10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Endpoints optimisés (index + filtres) et réponses JSON propres.</w:t>
      </w:r>
    </w:p>
    <w:p w14:paraId="096B08F0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Sécurité</w:t>
      </w:r>
    </w:p>
    <w:p w14:paraId="6A428446" w14:textId="77777777" w:rsidR="003C3652" w:rsidRPr="003C3652" w:rsidRDefault="003C3652" w:rsidP="003C3652">
      <w:pPr>
        <w:pStyle w:val="isselectedend"/>
        <w:numPr>
          <w:ilvl w:val="0"/>
          <w:numId w:val="10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Mots de passe hashés (Laravel).</w:t>
      </w:r>
    </w:p>
    <w:p w14:paraId="14D96E43" w14:textId="18BB0257" w:rsidR="003C3652" w:rsidRPr="003C3652" w:rsidRDefault="003C3652" w:rsidP="003C3652">
      <w:pPr>
        <w:pStyle w:val="isselectedend"/>
        <w:numPr>
          <w:ilvl w:val="0"/>
          <w:numId w:val="10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Auth par token ( </w:t>
      </w:r>
      <w:r w:rsidRPr="003C3652">
        <w:rPr>
          <w:rStyle w:val="Strong"/>
          <w:sz w:val="28"/>
          <w:szCs w:val="28"/>
        </w:rPr>
        <w:t>Laravel Sanctum</w:t>
      </w:r>
      <w:r w:rsidRPr="003C3652">
        <w:rPr>
          <w:rFonts w:ascii="Segoe UI" w:hAnsi="Segoe UI" w:cs="Segoe UI"/>
          <w:sz w:val="28"/>
          <w:szCs w:val="28"/>
        </w:rPr>
        <w:t>).</w:t>
      </w:r>
    </w:p>
    <w:p w14:paraId="7467CB57" w14:textId="77777777" w:rsidR="003C3652" w:rsidRPr="003C3652" w:rsidRDefault="003C3652" w:rsidP="003C3652">
      <w:pPr>
        <w:pStyle w:val="isselectedend"/>
        <w:numPr>
          <w:ilvl w:val="0"/>
          <w:numId w:val="10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Autorisations : routes admin protégées (middleware + role check).</w:t>
      </w:r>
    </w:p>
    <w:p w14:paraId="4CF0C1FD" w14:textId="77777777" w:rsidR="003C3652" w:rsidRPr="003C3652" w:rsidRDefault="003C3652" w:rsidP="003C3652">
      <w:pPr>
        <w:pStyle w:val="isselectedend"/>
        <w:numPr>
          <w:ilvl w:val="0"/>
          <w:numId w:val="10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lastRenderedPageBreak/>
        <w:t>Validation serveur sur toutes les entrées.</w:t>
      </w:r>
    </w:p>
    <w:p w14:paraId="4B4EEAA4" w14:textId="77777777" w:rsidR="003C3652" w:rsidRPr="003C3652" w:rsidRDefault="003C3652" w:rsidP="003C3652">
      <w:pPr>
        <w:pStyle w:val="isselectedend"/>
        <w:numPr>
          <w:ilvl w:val="0"/>
          <w:numId w:val="10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Protection contre injections SQL (Eloquent), XSS (escape côté React).</w:t>
      </w:r>
    </w:p>
    <w:p w14:paraId="2D8C665A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UI/UX</w:t>
      </w:r>
    </w:p>
    <w:p w14:paraId="7E3F5D30" w14:textId="77777777" w:rsidR="003C3652" w:rsidRPr="003C3652" w:rsidRDefault="003C3652" w:rsidP="003C3652">
      <w:pPr>
        <w:pStyle w:val="isselectedend"/>
        <w:numPr>
          <w:ilvl w:val="0"/>
          <w:numId w:val="10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Interface simple, claire, responsive.</w:t>
      </w:r>
    </w:p>
    <w:p w14:paraId="5FE6FA1D" w14:textId="77777777" w:rsidR="003C3652" w:rsidRPr="003C3652" w:rsidRDefault="003C3652" w:rsidP="003C3652">
      <w:pPr>
        <w:pStyle w:val="isselectedend"/>
        <w:numPr>
          <w:ilvl w:val="0"/>
          <w:numId w:val="10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Feedback systématique : loaders, messages succès/erreur.</w:t>
      </w:r>
    </w:p>
    <w:p w14:paraId="3B161828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Compatibilité</w:t>
      </w:r>
    </w:p>
    <w:p w14:paraId="59A98667" w14:textId="77777777" w:rsidR="003C3652" w:rsidRPr="003C3652" w:rsidRDefault="003C3652" w:rsidP="003C3652">
      <w:pPr>
        <w:pStyle w:val="isselectedend"/>
        <w:numPr>
          <w:ilvl w:val="0"/>
          <w:numId w:val="10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Chrome/Firefox/Safari/Edge.</w:t>
      </w:r>
    </w:p>
    <w:p w14:paraId="57960F62" w14:textId="77777777" w:rsidR="003C3652" w:rsidRPr="003C3652" w:rsidRDefault="003C3652" w:rsidP="003C3652">
      <w:pPr>
        <w:pStyle w:val="isselectedend"/>
        <w:numPr>
          <w:ilvl w:val="0"/>
          <w:numId w:val="10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Responsive mobile (minimum).</w:t>
      </w:r>
    </w:p>
    <w:p w14:paraId="32D90702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Éco-responsabilité</w:t>
      </w:r>
    </w:p>
    <w:p w14:paraId="4AEE9A7D" w14:textId="77777777" w:rsidR="003C3652" w:rsidRPr="003C3652" w:rsidRDefault="003C3652" w:rsidP="003C3652">
      <w:pPr>
        <w:pStyle w:val="isselectedend"/>
        <w:numPr>
          <w:ilvl w:val="0"/>
          <w:numId w:val="10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Pagination (éviter charges inutiles)</w:t>
      </w:r>
    </w:p>
    <w:p w14:paraId="3EA9812E" w14:textId="77777777" w:rsidR="003C3652" w:rsidRPr="003C3652" w:rsidRDefault="003C3652" w:rsidP="003C3652">
      <w:pPr>
        <w:pStyle w:val="isselectedend"/>
        <w:numPr>
          <w:ilvl w:val="0"/>
          <w:numId w:val="10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Requêtes limitées (éviter refresh en boucle)</w:t>
      </w:r>
    </w:p>
    <w:p w14:paraId="07CD9E67" w14:textId="77777777" w:rsidR="003C3652" w:rsidRPr="003C3652" w:rsidRDefault="003C3652" w:rsidP="003C3652">
      <w:pPr>
        <w:pStyle w:val="isselectedend"/>
        <w:numPr>
          <w:ilvl w:val="0"/>
          <w:numId w:val="10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Optimisation des bundles front (Vite, lazy loading si utile)</w:t>
      </w:r>
    </w:p>
    <w:p w14:paraId="76427CFA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7. Architecture technique</w:t>
      </w:r>
    </w:p>
    <w:p w14:paraId="6FC17F6C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Architecture globale</w:t>
      </w:r>
    </w:p>
    <w:p w14:paraId="6D425522" w14:textId="77777777" w:rsidR="003C3652" w:rsidRPr="003C3652" w:rsidRDefault="003C3652" w:rsidP="003C3652">
      <w:pPr>
        <w:pStyle w:val="isselectedend"/>
        <w:numPr>
          <w:ilvl w:val="0"/>
          <w:numId w:val="109"/>
        </w:numPr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SPA React</w:t>
      </w:r>
      <w:r w:rsidRPr="003C3652">
        <w:rPr>
          <w:rFonts w:ascii="Segoe UI" w:hAnsi="Segoe UI" w:cs="Segoe UI"/>
          <w:sz w:val="28"/>
          <w:szCs w:val="28"/>
        </w:rPr>
        <w:t xml:space="preserve"> (Vite) + </w:t>
      </w:r>
      <w:r w:rsidRPr="003C3652">
        <w:rPr>
          <w:rStyle w:val="Strong"/>
          <w:sz w:val="28"/>
          <w:szCs w:val="28"/>
        </w:rPr>
        <w:t>API REST Laravel</w:t>
      </w:r>
    </w:p>
    <w:p w14:paraId="24C8DFC8" w14:textId="77777777" w:rsidR="003C3652" w:rsidRPr="003C3652" w:rsidRDefault="003C3652" w:rsidP="003C3652">
      <w:pPr>
        <w:pStyle w:val="isselectedend"/>
        <w:numPr>
          <w:ilvl w:val="0"/>
          <w:numId w:val="10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Données échangées en JSON</w:t>
      </w:r>
    </w:p>
    <w:p w14:paraId="493DBAD2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proofErr w:type="spellStart"/>
      <w:r w:rsidRPr="003C3652">
        <w:rPr>
          <w:rFonts w:ascii="Segoe UI" w:hAnsi="Segoe UI" w:cs="Segoe UI"/>
          <w:sz w:val="28"/>
          <w:szCs w:val="28"/>
        </w:rPr>
        <w:t>Front-end</w:t>
      </w:r>
      <w:proofErr w:type="spellEnd"/>
      <w:r w:rsidRPr="003C3652">
        <w:rPr>
          <w:rFonts w:ascii="Segoe UI" w:hAnsi="Segoe UI" w:cs="Segoe UI"/>
          <w:sz w:val="28"/>
          <w:szCs w:val="28"/>
        </w:rPr>
        <w:t xml:space="preserve"> (</w:t>
      </w:r>
      <w:proofErr w:type="spellStart"/>
      <w:r w:rsidRPr="003C3652">
        <w:rPr>
          <w:rFonts w:ascii="Segoe UI" w:hAnsi="Segoe UI" w:cs="Segoe UI"/>
          <w:sz w:val="28"/>
          <w:szCs w:val="28"/>
        </w:rPr>
        <w:t>React</w:t>
      </w:r>
      <w:proofErr w:type="spellEnd"/>
      <w:r w:rsidRPr="003C3652">
        <w:rPr>
          <w:rFonts w:ascii="Segoe UI" w:hAnsi="Segoe UI" w:cs="Segoe UI"/>
          <w:sz w:val="28"/>
          <w:szCs w:val="28"/>
        </w:rPr>
        <w:t>)</w:t>
      </w:r>
    </w:p>
    <w:p w14:paraId="6034E8D9" w14:textId="77777777" w:rsidR="003C3652" w:rsidRPr="003C3652" w:rsidRDefault="003C3652" w:rsidP="003C3652">
      <w:pPr>
        <w:pStyle w:val="isselectedend"/>
        <w:numPr>
          <w:ilvl w:val="0"/>
          <w:numId w:val="11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React + React Router</w:t>
      </w:r>
    </w:p>
    <w:p w14:paraId="68D5AF83" w14:textId="77777777" w:rsidR="003C3652" w:rsidRPr="003C3652" w:rsidRDefault="003C3652" w:rsidP="003C3652">
      <w:pPr>
        <w:pStyle w:val="isselectedend"/>
        <w:numPr>
          <w:ilvl w:val="0"/>
          <w:numId w:val="11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Gestion état : Context API ou Redux Toolkit (au choix)</w:t>
      </w:r>
    </w:p>
    <w:p w14:paraId="68BB16E5" w14:textId="77777777" w:rsidR="003C3652" w:rsidRPr="003C3652" w:rsidRDefault="003C3652" w:rsidP="003C3652">
      <w:pPr>
        <w:pStyle w:val="isselectedend"/>
        <w:numPr>
          <w:ilvl w:val="0"/>
          <w:numId w:val="11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Client HTTP : Axios</w:t>
      </w:r>
    </w:p>
    <w:p w14:paraId="6C6A3504" w14:textId="77777777" w:rsidR="003C3652" w:rsidRPr="003C3652" w:rsidRDefault="003C3652" w:rsidP="003C3652">
      <w:pPr>
        <w:pStyle w:val="isselectedend"/>
        <w:numPr>
          <w:ilvl w:val="0"/>
          <w:numId w:val="110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UI : Tailwind CSS (ou autre)</w:t>
      </w:r>
    </w:p>
    <w:p w14:paraId="4180D4E3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proofErr w:type="spellStart"/>
      <w:r w:rsidRPr="003C3652">
        <w:rPr>
          <w:rFonts w:ascii="Segoe UI" w:hAnsi="Segoe UI" w:cs="Segoe UI"/>
          <w:sz w:val="28"/>
          <w:szCs w:val="28"/>
        </w:rPr>
        <w:lastRenderedPageBreak/>
        <w:t>Back-end</w:t>
      </w:r>
      <w:proofErr w:type="spellEnd"/>
      <w:r w:rsidRPr="003C3652">
        <w:rPr>
          <w:rFonts w:ascii="Segoe UI" w:hAnsi="Segoe UI" w:cs="Segoe UI"/>
          <w:sz w:val="28"/>
          <w:szCs w:val="28"/>
        </w:rPr>
        <w:t xml:space="preserve"> (</w:t>
      </w:r>
      <w:proofErr w:type="spellStart"/>
      <w:r w:rsidRPr="003C3652">
        <w:rPr>
          <w:rFonts w:ascii="Segoe UI" w:hAnsi="Segoe UI" w:cs="Segoe UI"/>
          <w:sz w:val="28"/>
          <w:szCs w:val="28"/>
        </w:rPr>
        <w:t>Laravel</w:t>
      </w:r>
      <w:proofErr w:type="spellEnd"/>
      <w:r w:rsidRPr="003C3652">
        <w:rPr>
          <w:rFonts w:ascii="Segoe UI" w:hAnsi="Segoe UI" w:cs="Segoe UI"/>
          <w:sz w:val="28"/>
          <w:szCs w:val="28"/>
        </w:rPr>
        <w:t>)</w:t>
      </w:r>
    </w:p>
    <w:p w14:paraId="0673DAAA" w14:textId="77777777" w:rsidR="003C3652" w:rsidRPr="003C3652" w:rsidRDefault="003C3652" w:rsidP="003C3652">
      <w:pPr>
        <w:pStyle w:val="isselectedend"/>
        <w:numPr>
          <w:ilvl w:val="0"/>
          <w:numId w:val="11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Laravel (API)</w:t>
      </w:r>
    </w:p>
    <w:p w14:paraId="25986933" w14:textId="3EC91DAC" w:rsidR="003C3652" w:rsidRPr="003C3652" w:rsidRDefault="003C3652" w:rsidP="003C3652">
      <w:pPr>
        <w:pStyle w:val="isselectedend"/>
        <w:numPr>
          <w:ilvl w:val="0"/>
          <w:numId w:val="11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DB : MySQL </w:t>
      </w:r>
    </w:p>
    <w:p w14:paraId="6308A144" w14:textId="77777777" w:rsidR="003C3652" w:rsidRPr="003C3652" w:rsidRDefault="003C3652" w:rsidP="003C3652">
      <w:pPr>
        <w:pStyle w:val="isselectedend"/>
        <w:numPr>
          <w:ilvl w:val="0"/>
          <w:numId w:val="11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Auth : Laravel Sanctum (tokens)</w:t>
      </w:r>
    </w:p>
    <w:p w14:paraId="5D1FA271" w14:textId="77777777" w:rsidR="003C3652" w:rsidRPr="003C3652" w:rsidRDefault="003C3652" w:rsidP="003C3652">
      <w:pPr>
        <w:pStyle w:val="isselectedend"/>
        <w:numPr>
          <w:ilvl w:val="0"/>
          <w:numId w:val="111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Structure API : routes / controllers / services (simple)</w:t>
      </w:r>
    </w:p>
    <w:p w14:paraId="21A7A2BE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Communication</w:t>
      </w:r>
    </w:p>
    <w:p w14:paraId="371B16C2" w14:textId="77777777" w:rsidR="003C3652" w:rsidRPr="003C3652" w:rsidRDefault="003C3652" w:rsidP="003C3652">
      <w:pPr>
        <w:pStyle w:val="isselectedend"/>
        <w:numPr>
          <w:ilvl w:val="0"/>
          <w:numId w:val="11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React appelle l’API via Axios</w:t>
      </w:r>
    </w:p>
    <w:p w14:paraId="2544F21C" w14:textId="77777777" w:rsidR="003C3652" w:rsidRPr="003C3652" w:rsidRDefault="003C3652" w:rsidP="003C3652">
      <w:pPr>
        <w:pStyle w:val="isselectedend"/>
        <w:numPr>
          <w:ilvl w:val="0"/>
          <w:numId w:val="11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Token stocké côté client (localStorage ou cookie httpOnly selon choix)</w:t>
      </w:r>
    </w:p>
    <w:p w14:paraId="6108E9A5" w14:textId="77777777" w:rsidR="003C3652" w:rsidRPr="003C3652" w:rsidRDefault="003C3652" w:rsidP="003C3652">
      <w:pPr>
        <w:pStyle w:val="isselectedend"/>
        <w:numPr>
          <w:ilvl w:val="1"/>
          <w:numId w:val="112"/>
        </w:numPr>
        <w:rPr>
          <w:rFonts w:ascii="Segoe UI" w:hAnsi="Segoe UI" w:cs="Segoe UI"/>
          <w:sz w:val="28"/>
          <w:szCs w:val="28"/>
        </w:rPr>
      </w:pPr>
      <w:r w:rsidRPr="003C3652">
        <w:rPr>
          <w:rStyle w:val="Emphasis"/>
          <w:rFonts w:eastAsiaTheme="majorEastAsia"/>
          <w:sz w:val="28"/>
          <w:szCs w:val="28"/>
        </w:rPr>
        <w:t>V1 simple : localStorage + header Authorization</w:t>
      </w:r>
    </w:p>
    <w:p w14:paraId="2DF8581A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8. Interface utilisateur (écrans)</w:t>
      </w:r>
    </w:p>
    <w:p w14:paraId="2B58AC45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Visiteur</w:t>
      </w:r>
    </w:p>
    <w:p w14:paraId="03D5B035" w14:textId="77777777" w:rsidR="003C3652" w:rsidRPr="003C3652" w:rsidRDefault="003C3652" w:rsidP="003C3652">
      <w:pPr>
        <w:pStyle w:val="isselectedend"/>
        <w:numPr>
          <w:ilvl w:val="0"/>
          <w:numId w:val="11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Page Connexion</w:t>
      </w:r>
    </w:p>
    <w:p w14:paraId="37D58C43" w14:textId="77777777" w:rsidR="003C3652" w:rsidRPr="003C3652" w:rsidRDefault="003C3652" w:rsidP="003C3652">
      <w:pPr>
        <w:pStyle w:val="isselectedend"/>
        <w:numPr>
          <w:ilvl w:val="0"/>
          <w:numId w:val="11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Page Inscription</w:t>
      </w:r>
    </w:p>
    <w:p w14:paraId="1672CA39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Membre</w:t>
      </w:r>
    </w:p>
    <w:p w14:paraId="4CC4A50D" w14:textId="77777777" w:rsidR="003C3652" w:rsidRPr="003C3652" w:rsidRDefault="003C3652" w:rsidP="003C3652">
      <w:pPr>
        <w:pStyle w:val="isselectedend"/>
        <w:numPr>
          <w:ilvl w:val="0"/>
          <w:numId w:val="11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Dashboard membre (statut cotisation du mois)</w:t>
      </w:r>
    </w:p>
    <w:p w14:paraId="2EFCD457" w14:textId="77777777" w:rsidR="003C3652" w:rsidRPr="003C3652" w:rsidRDefault="003C3652" w:rsidP="003C3652">
      <w:pPr>
        <w:pStyle w:val="isselectedend"/>
        <w:numPr>
          <w:ilvl w:val="0"/>
          <w:numId w:val="11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Profil</w:t>
      </w:r>
    </w:p>
    <w:p w14:paraId="346AE7AC" w14:textId="77777777" w:rsidR="003C3652" w:rsidRPr="003C3652" w:rsidRDefault="003C3652" w:rsidP="003C3652">
      <w:pPr>
        <w:pStyle w:val="isselectedend"/>
        <w:numPr>
          <w:ilvl w:val="0"/>
          <w:numId w:val="11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Mes cotisations (liste + filtre année)</w:t>
      </w:r>
    </w:p>
    <w:p w14:paraId="044671B4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Admin</w:t>
      </w:r>
    </w:p>
    <w:p w14:paraId="1D84AD0E" w14:textId="77777777" w:rsidR="003C3652" w:rsidRPr="003C3652" w:rsidRDefault="003C3652" w:rsidP="003C3652">
      <w:pPr>
        <w:pStyle w:val="isselectedend"/>
        <w:numPr>
          <w:ilvl w:val="0"/>
          <w:numId w:val="11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Dashboard admin (stats simples : total membres, payés ce mois)</w:t>
      </w:r>
    </w:p>
    <w:p w14:paraId="05EFC170" w14:textId="77777777" w:rsidR="003C3652" w:rsidRPr="003C3652" w:rsidRDefault="003C3652" w:rsidP="003C3652">
      <w:pPr>
        <w:pStyle w:val="isselectedend"/>
        <w:numPr>
          <w:ilvl w:val="0"/>
          <w:numId w:val="11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Liste membres (recherche + pagination)</w:t>
      </w:r>
    </w:p>
    <w:p w14:paraId="59DCA6E0" w14:textId="77777777" w:rsidR="003C3652" w:rsidRPr="003C3652" w:rsidRDefault="003C3652" w:rsidP="003C3652">
      <w:pPr>
        <w:pStyle w:val="isselectedend"/>
        <w:numPr>
          <w:ilvl w:val="0"/>
          <w:numId w:val="11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Détail membre (infos + paiements)</w:t>
      </w:r>
    </w:p>
    <w:p w14:paraId="00FABA44" w14:textId="77777777" w:rsidR="003C3652" w:rsidRPr="003C3652" w:rsidRDefault="003C3652" w:rsidP="003C3652">
      <w:pPr>
        <w:pStyle w:val="isselectedend"/>
        <w:numPr>
          <w:ilvl w:val="0"/>
          <w:numId w:val="11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Enregistrer un paiement (formulaire)</w:t>
      </w:r>
    </w:p>
    <w:p w14:paraId="2DC882D8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lastRenderedPageBreak/>
        <w:t>9. Flux de navigation (scénarios)</w:t>
      </w:r>
    </w:p>
    <w:p w14:paraId="00505E88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Scénario A – Inscription membre</w:t>
      </w:r>
    </w:p>
    <w:p w14:paraId="26474004" w14:textId="77777777" w:rsidR="003C3652" w:rsidRPr="003C3652" w:rsidRDefault="003C3652" w:rsidP="003C3652">
      <w:pPr>
        <w:pStyle w:val="isselectedend"/>
        <w:numPr>
          <w:ilvl w:val="0"/>
          <w:numId w:val="11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Visiteur → “Inscription”</w:t>
      </w:r>
    </w:p>
    <w:p w14:paraId="166FA8EB" w14:textId="77777777" w:rsidR="003C3652" w:rsidRPr="003C3652" w:rsidRDefault="003C3652" w:rsidP="003C3652">
      <w:pPr>
        <w:pStyle w:val="isselectedend"/>
        <w:numPr>
          <w:ilvl w:val="0"/>
          <w:numId w:val="11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Remplit formulaire → Valider</w:t>
      </w:r>
    </w:p>
    <w:p w14:paraId="54B00637" w14:textId="77777777" w:rsidR="003C3652" w:rsidRPr="003C3652" w:rsidRDefault="003C3652" w:rsidP="003C3652">
      <w:pPr>
        <w:pStyle w:val="isselectedend"/>
        <w:numPr>
          <w:ilvl w:val="0"/>
          <w:numId w:val="11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API crée l’utilisateur (role=MEMBER, status=ACTIVE)</w:t>
      </w:r>
    </w:p>
    <w:p w14:paraId="7FEB4F12" w14:textId="77777777" w:rsidR="003C3652" w:rsidRPr="003C3652" w:rsidRDefault="003C3652" w:rsidP="003C3652">
      <w:pPr>
        <w:pStyle w:val="isselectedend"/>
        <w:numPr>
          <w:ilvl w:val="0"/>
          <w:numId w:val="11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Redirection vers “Connexion” ou connexion auto</w:t>
      </w:r>
    </w:p>
    <w:p w14:paraId="01455B08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Scénario B – Connexion</w:t>
      </w:r>
    </w:p>
    <w:p w14:paraId="5CC1EE30" w14:textId="77777777" w:rsidR="003C3652" w:rsidRPr="003C3652" w:rsidRDefault="003C3652" w:rsidP="003C3652">
      <w:pPr>
        <w:pStyle w:val="isselectedend"/>
        <w:numPr>
          <w:ilvl w:val="0"/>
          <w:numId w:val="11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Page Connexion → email/mdp</w:t>
      </w:r>
    </w:p>
    <w:p w14:paraId="16DB8EB1" w14:textId="77777777" w:rsidR="003C3652" w:rsidRPr="003C3652" w:rsidRDefault="003C3652" w:rsidP="003C3652">
      <w:pPr>
        <w:pStyle w:val="isselectedend"/>
        <w:numPr>
          <w:ilvl w:val="0"/>
          <w:numId w:val="11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API renvoie token + user</w:t>
      </w:r>
    </w:p>
    <w:p w14:paraId="7FFDE6C7" w14:textId="77777777" w:rsidR="003C3652" w:rsidRPr="003C3652" w:rsidRDefault="003C3652" w:rsidP="003C3652">
      <w:pPr>
        <w:pStyle w:val="isselectedend"/>
        <w:numPr>
          <w:ilvl w:val="0"/>
          <w:numId w:val="11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Redirection :</w:t>
      </w:r>
    </w:p>
    <w:p w14:paraId="4A8B4F43" w14:textId="77777777" w:rsidR="003C3652" w:rsidRPr="003C3652" w:rsidRDefault="003C3652" w:rsidP="003C3652">
      <w:pPr>
        <w:pStyle w:val="isselectedend"/>
        <w:numPr>
          <w:ilvl w:val="1"/>
          <w:numId w:val="11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ADMIN → Dashboard admin</w:t>
      </w:r>
    </w:p>
    <w:p w14:paraId="5D6C97A1" w14:textId="77777777" w:rsidR="003C3652" w:rsidRPr="003C3652" w:rsidRDefault="003C3652" w:rsidP="003C3652">
      <w:pPr>
        <w:pStyle w:val="isselectedend"/>
        <w:numPr>
          <w:ilvl w:val="1"/>
          <w:numId w:val="117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MEMBER → Dashboard membre</w:t>
      </w:r>
    </w:p>
    <w:p w14:paraId="2A01D09C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Scénario C – Enregistrer une cotisation (admin)</w:t>
      </w:r>
    </w:p>
    <w:p w14:paraId="22ACB156" w14:textId="77777777" w:rsidR="003C3652" w:rsidRPr="003C3652" w:rsidRDefault="003C3652" w:rsidP="003C3652">
      <w:pPr>
        <w:pStyle w:val="isselectedend"/>
        <w:numPr>
          <w:ilvl w:val="0"/>
          <w:numId w:val="11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Admin → Liste membres → choisir un membre</w:t>
      </w:r>
    </w:p>
    <w:p w14:paraId="561C00B7" w14:textId="77777777" w:rsidR="003C3652" w:rsidRPr="003C3652" w:rsidRDefault="003C3652" w:rsidP="003C3652">
      <w:pPr>
        <w:pStyle w:val="isselectedend"/>
        <w:numPr>
          <w:ilvl w:val="0"/>
          <w:numId w:val="11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“Ajouter paiement” → saisir mois/année/montant/mode/date</w:t>
      </w:r>
    </w:p>
    <w:p w14:paraId="0B544978" w14:textId="77777777" w:rsidR="003C3652" w:rsidRPr="003C3652" w:rsidRDefault="003C3652" w:rsidP="003C3652">
      <w:pPr>
        <w:pStyle w:val="isselectedend"/>
        <w:numPr>
          <w:ilvl w:val="0"/>
          <w:numId w:val="11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API vérifie unicité (user+month+year)</w:t>
      </w:r>
    </w:p>
    <w:p w14:paraId="3B934408" w14:textId="77777777" w:rsidR="003C3652" w:rsidRPr="003C3652" w:rsidRDefault="003C3652" w:rsidP="003C3652">
      <w:pPr>
        <w:pStyle w:val="isselectedend"/>
        <w:numPr>
          <w:ilvl w:val="0"/>
          <w:numId w:val="118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Paiement enregistré → retour succès → historique mis à jour</w:t>
      </w:r>
    </w:p>
    <w:p w14:paraId="1BA5ACAB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Scénario D – Consultation membre</w:t>
      </w:r>
    </w:p>
    <w:p w14:paraId="3DDDD3B8" w14:textId="77777777" w:rsidR="003C3652" w:rsidRPr="003C3652" w:rsidRDefault="003C3652" w:rsidP="003C3652">
      <w:pPr>
        <w:pStyle w:val="isselectedend"/>
        <w:numPr>
          <w:ilvl w:val="0"/>
          <w:numId w:val="11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Membre → “Mes cotisations”</w:t>
      </w:r>
    </w:p>
    <w:p w14:paraId="02100B25" w14:textId="77777777" w:rsidR="003C3652" w:rsidRPr="003C3652" w:rsidRDefault="003C3652" w:rsidP="003C3652">
      <w:pPr>
        <w:pStyle w:val="isselectedend"/>
        <w:numPr>
          <w:ilvl w:val="0"/>
          <w:numId w:val="11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Filtre année</w:t>
      </w:r>
    </w:p>
    <w:p w14:paraId="3C8840FD" w14:textId="77777777" w:rsidR="003C3652" w:rsidRPr="003C3652" w:rsidRDefault="003C3652" w:rsidP="003C3652">
      <w:pPr>
        <w:pStyle w:val="isselectedend"/>
        <w:numPr>
          <w:ilvl w:val="0"/>
          <w:numId w:val="119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Affichage payé/non payé</w:t>
      </w:r>
    </w:p>
    <w:p w14:paraId="52320CBE" w14:textId="058E97B1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10. Échéancier et plan de travail (</w:t>
      </w:r>
      <w:r>
        <w:rPr>
          <w:rFonts w:ascii="Segoe UI" w:hAnsi="Segoe UI" w:cs="Segoe UI"/>
          <w:sz w:val="40"/>
          <w:szCs w:val="28"/>
        </w:rPr>
        <w:t>1</w:t>
      </w:r>
      <w:r w:rsidRPr="003C3652">
        <w:rPr>
          <w:rFonts w:ascii="Segoe UI" w:hAnsi="Segoe UI" w:cs="Segoe UI"/>
          <w:sz w:val="40"/>
          <w:szCs w:val="28"/>
        </w:rPr>
        <w:t xml:space="preserve"> semaine)</w:t>
      </w:r>
    </w:p>
    <w:p w14:paraId="4B77B414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1 – Cadrage + Setup projet</w:t>
      </w:r>
    </w:p>
    <w:p w14:paraId="4A443AEE" w14:textId="77777777" w:rsidR="003C3652" w:rsidRPr="003C3652" w:rsidRDefault="003C3652" w:rsidP="003C3652">
      <w:pPr>
        <w:numPr>
          <w:ilvl w:val="0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Création des projets :</w:t>
      </w:r>
    </w:p>
    <w:p w14:paraId="3695AA3B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lastRenderedPageBreak/>
        <w:t>Backend : Laravel (API only)</w:t>
      </w:r>
    </w:p>
    <w:p w14:paraId="26B0773F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Frontend : React + Vite</w:t>
      </w:r>
    </w:p>
    <w:p w14:paraId="5ADB6F3F" w14:textId="77777777" w:rsidR="003C3652" w:rsidRPr="003C3652" w:rsidRDefault="003C3652" w:rsidP="003C3652">
      <w:pPr>
        <w:numPr>
          <w:ilvl w:val="0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Configuration environnement :</w:t>
      </w:r>
    </w:p>
    <w:p w14:paraId="2F47A90B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Base de données (MySQL/PostgreSQL/SQLite)</w:t>
      </w:r>
    </w:p>
    <w:p w14:paraId="6B2CC6B6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Variables .env</w:t>
      </w:r>
    </w:p>
    <w:p w14:paraId="2FD02B68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CORS (API ↔ Front)</w:t>
      </w:r>
    </w:p>
    <w:p w14:paraId="601DEED9" w14:textId="77777777" w:rsidR="003C3652" w:rsidRPr="003C3652" w:rsidRDefault="003C3652" w:rsidP="003C3652">
      <w:pPr>
        <w:numPr>
          <w:ilvl w:val="0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Initialisation Git + structure dossiers</w:t>
      </w:r>
    </w:p>
    <w:p w14:paraId="7760F244" w14:textId="77777777" w:rsidR="003C3652" w:rsidRPr="003C3652" w:rsidRDefault="003C3652" w:rsidP="003C3652">
      <w:pPr>
        <w:numPr>
          <w:ilvl w:val="0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Installation dépendances :</w:t>
      </w:r>
    </w:p>
    <w:p w14:paraId="5D3B0912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Laravel Sanctum</w:t>
      </w:r>
    </w:p>
    <w:p w14:paraId="3CD7E6CF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Axios (Front)</w:t>
      </w:r>
    </w:p>
    <w:p w14:paraId="41BE62EC" w14:textId="77777777" w:rsidR="003C3652" w:rsidRPr="003C3652" w:rsidRDefault="003C3652" w:rsidP="003C3652">
      <w:pPr>
        <w:numPr>
          <w:ilvl w:val="1"/>
          <w:numId w:val="127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React Router</w:t>
      </w:r>
    </w:p>
    <w:p w14:paraId="3FE5DBC4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2 – Modèle de données + Auth API</w:t>
      </w:r>
    </w:p>
    <w:p w14:paraId="702CB47C" w14:textId="77777777" w:rsidR="003C3652" w:rsidRPr="003C3652" w:rsidRDefault="003C3652" w:rsidP="003C3652">
      <w:pPr>
        <w:numPr>
          <w:ilvl w:val="0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Migrations + modèles :</w:t>
      </w:r>
    </w:p>
    <w:p w14:paraId="7E14E16B" w14:textId="77777777" w:rsidR="003C3652" w:rsidRPr="003C3652" w:rsidRDefault="003C3652" w:rsidP="003C3652">
      <w:pPr>
        <w:numPr>
          <w:ilvl w:val="1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users (role, status)</w:t>
      </w:r>
    </w:p>
    <w:p w14:paraId="0218C720" w14:textId="77777777" w:rsidR="003C3652" w:rsidRPr="003C3652" w:rsidRDefault="003C3652" w:rsidP="003C3652">
      <w:pPr>
        <w:numPr>
          <w:ilvl w:val="1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contribution_payments (month, year, amount, method, date, unique)</w:t>
      </w:r>
    </w:p>
    <w:p w14:paraId="0B9BD6D8" w14:textId="77777777" w:rsidR="003C3652" w:rsidRPr="003C3652" w:rsidRDefault="003C3652" w:rsidP="003C3652">
      <w:pPr>
        <w:numPr>
          <w:ilvl w:val="0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Seed / création d’un compte Admin par défaut</w:t>
      </w:r>
    </w:p>
    <w:p w14:paraId="748DC322" w14:textId="77777777" w:rsidR="003C3652" w:rsidRPr="003C3652" w:rsidRDefault="003C3652" w:rsidP="003C3652">
      <w:pPr>
        <w:numPr>
          <w:ilvl w:val="0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Auth API :</w:t>
      </w:r>
    </w:p>
    <w:p w14:paraId="7D83D5B1" w14:textId="77777777" w:rsidR="003C3652" w:rsidRPr="003C3652" w:rsidRDefault="003C3652" w:rsidP="003C3652">
      <w:pPr>
        <w:numPr>
          <w:ilvl w:val="1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Register (membre)</w:t>
      </w:r>
    </w:p>
    <w:p w14:paraId="45A9DCDD" w14:textId="77777777" w:rsidR="003C3652" w:rsidRPr="003C3652" w:rsidRDefault="003C3652" w:rsidP="003C3652">
      <w:pPr>
        <w:numPr>
          <w:ilvl w:val="1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Login</w:t>
      </w:r>
    </w:p>
    <w:p w14:paraId="208AE3FA" w14:textId="77777777" w:rsidR="003C3652" w:rsidRPr="003C3652" w:rsidRDefault="003C3652" w:rsidP="003C3652">
      <w:pPr>
        <w:numPr>
          <w:ilvl w:val="1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Logout</w:t>
      </w:r>
    </w:p>
    <w:p w14:paraId="0B58B18F" w14:textId="77777777" w:rsidR="003C3652" w:rsidRPr="003C3652" w:rsidRDefault="003C3652" w:rsidP="003C3652">
      <w:pPr>
        <w:numPr>
          <w:ilvl w:val="0"/>
          <w:numId w:val="128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Validation back-end (Form Requests)</w:t>
      </w:r>
    </w:p>
    <w:p w14:paraId="64A07637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3 – API Admin (membres) + Sécurité</w:t>
      </w:r>
    </w:p>
    <w:p w14:paraId="7AE40FD1" w14:textId="77777777" w:rsidR="003C3652" w:rsidRPr="003C3652" w:rsidRDefault="003C3652" w:rsidP="003C3652">
      <w:pPr>
        <w:numPr>
          <w:ilvl w:val="0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Middleware auth + contrôle du rôle ADMIN</w:t>
      </w:r>
    </w:p>
    <w:p w14:paraId="1A3FBE16" w14:textId="77777777" w:rsidR="003C3652" w:rsidRPr="003C3652" w:rsidRDefault="003C3652" w:rsidP="003C3652">
      <w:pPr>
        <w:numPr>
          <w:ilvl w:val="0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Endpoints Admin :</w:t>
      </w:r>
    </w:p>
    <w:p w14:paraId="1A6C20E5" w14:textId="77777777" w:rsidR="003C3652" w:rsidRPr="003C3652" w:rsidRDefault="003C3652" w:rsidP="003C3652">
      <w:pPr>
        <w:numPr>
          <w:ilvl w:val="1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Liste membres (pagination + recherche)</w:t>
      </w:r>
    </w:p>
    <w:p w14:paraId="4136AEEF" w14:textId="77777777" w:rsidR="003C3652" w:rsidRPr="003C3652" w:rsidRDefault="003C3652" w:rsidP="003C3652">
      <w:pPr>
        <w:numPr>
          <w:ilvl w:val="1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Détails membre + paiements</w:t>
      </w:r>
    </w:p>
    <w:p w14:paraId="69E1D413" w14:textId="77777777" w:rsidR="003C3652" w:rsidRPr="003C3652" w:rsidRDefault="003C3652" w:rsidP="003C3652">
      <w:pPr>
        <w:numPr>
          <w:ilvl w:val="1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Activer / désactiver membre</w:t>
      </w:r>
    </w:p>
    <w:p w14:paraId="1791C129" w14:textId="77777777" w:rsidR="003C3652" w:rsidRPr="003C3652" w:rsidRDefault="003C3652" w:rsidP="003C3652">
      <w:pPr>
        <w:numPr>
          <w:ilvl w:val="0"/>
          <w:numId w:val="129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Gestion des erreurs (401/403/422) standardisées en JSON</w:t>
      </w:r>
    </w:p>
    <w:p w14:paraId="4DABF6B8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4 – API Cotisations + Règles métier</w:t>
      </w:r>
    </w:p>
    <w:p w14:paraId="5924CCDB" w14:textId="77777777" w:rsidR="003C3652" w:rsidRPr="003C3652" w:rsidRDefault="003C3652" w:rsidP="003C3652">
      <w:pPr>
        <w:numPr>
          <w:ilvl w:val="0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lastRenderedPageBreak/>
        <w:t>Endpoints Paiements :</w:t>
      </w:r>
    </w:p>
    <w:p w14:paraId="73D3C97E" w14:textId="77777777" w:rsidR="003C3652" w:rsidRPr="003C3652" w:rsidRDefault="003C3652" w:rsidP="003C3652">
      <w:pPr>
        <w:numPr>
          <w:ilvl w:val="1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Ajouter paiement (admin)</w:t>
      </w:r>
    </w:p>
    <w:p w14:paraId="1EE5E21C" w14:textId="77777777" w:rsidR="003C3652" w:rsidRPr="003C3652" w:rsidRDefault="003C3652" w:rsidP="003C3652">
      <w:pPr>
        <w:numPr>
          <w:ilvl w:val="1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Historique global (admin, filtres mois/année/membre)</w:t>
      </w:r>
    </w:p>
    <w:p w14:paraId="741FFEE5" w14:textId="77777777" w:rsidR="003C3652" w:rsidRPr="003C3652" w:rsidRDefault="003C3652" w:rsidP="003C3652">
      <w:pPr>
        <w:numPr>
          <w:ilvl w:val="1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Historique personnel (membre)</w:t>
      </w:r>
    </w:p>
    <w:p w14:paraId="0A829646" w14:textId="77777777" w:rsidR="003C3652" w:rsidRPr="003C3652" w:rsidRDefault="003C3652" w:rsidP="003C3652">
      <w:pPr>
        <w:numPr>
          <w:ilvl w:val="0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Règles :</w:t>
      </w:r>
    </w:p>
    <w:p w14:paraId="4ECBB14D" w14:textId="77777777" w:rsidR="003C3652" w:rsidRPr="003C3652" w:rsidRDefault="003C3652" w:rsidP="003C3652">
      <w:pPr>
        <w:numPr>
          <w:ilvl w:val="1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Unicité (user_id, month, year)</w:t>
      </w:r>
    </w:p>
    <w:p w14:paraId="775DC7D0" w14:textId="77777777" w:rsidR="003C3652" w:rsidRPr="003C3652" w:rsidRDefault="003C3652" w:rsidP="003C3652">
      <w:pPr>
        <w:numPr>
          <w:ilvl w:val="1"/>
          <w:numId w:val="130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Contrôles montant, date, mode de paiement</w:t>
      </w:r>
    </w:p>
    <w:p w14:paraId="63C76588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5 – Front : Auth + Layout</w:t>
      </w:r>
    </w:p>
    <w:p w14:paraId="738EECB1" w14:textId="77777777" w:rsidR="003C3652" w:rsidRPr="003C3652" w:rsidRDefault="003C3652" w:rsidP="003C3652">
      <w:pPr>
        <w:numPr>
          <w:ilvl w:val="0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Pages :</w:t>
      </w:r>
    </w:p>
    <w:p w14:paraId="4D1B3DC8" w14:textId="77777777" w:rsidR="003C3652" w:rsidRPr="003C3652" w:rsidRDefault="003C3652" w:rsidP="003C3652">
      <w:pPr>
        <w:numPr>
          <w:ilvl w:val="1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Inscription</w:t>
      </w:r>
    </w:p>
    <w:p w14:paraId="291E08AF" w14:textId="77777777" w:rsidR="003C3652" w:rsidRPr="003C3652" w:rsidRDefault="003C3652" w:rsidP="003C3652">
      <w:pPr>
        <w:numPr>
          <w:ilvl w:val="1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Connexion</w:t>
      </w:r>
    </w:p>
    <w:p w14:paraId="003FF20D" w14:textId="77777777" w:rsidR="003C3652" w:rsidRPr="003C3652" w:rsidRDefault="003C3652" w:rsidP="003C3652">
      <w:pPr>
        <w:numPr>
          <w:ilvl w:val="0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Gestion token + session (localStorage)</w:t>
      </w:r>
    </w:p>
    <w:p w14:paraId="30359359" w14:textId="77777777" w:rsidR="003C3652" w:rsidRPr="003C3652" w:rsidRDefault="003C3652" w:rsidP="003C3652">
      <w:pPr>
        <w:numPr>
          <w:ilvl w:val="0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Protected routes :</w:t>
      </w:r>
    </w:p>
    <w:p w14:paraId="126280C6" w14:textId="77777777" w:rsidR="003C3652" w:rsidRPr="003C3652" w:rsidRDefault="003C3652" w:rsidP="003C3652">
      <w:pPr>
        <w:numPr>
          <w:ilvl w:val="1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Routes admin</w:t>
      </w:r>
    </w:p>
    <w:p w14:paraId="67F2D9B5" w14:textId="77777777" w:rsidR="003C3652" w:rsidRPr="003C3652" w:rsidRDefault="003C3652" w:rsidP="003C3652">
      <w:pPr>
        <w:numPr>
          <w:ilvl w:val="1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Routes membre</w:t>
      </w:r>
    </w:p>
    <w:p w14:paraId="6A96F448" w14:textId="77777777" w:rsidR="003C3652" w:rsidRPr="003C3652" w:rsidRDefault="003C3652" w:rsidP="003C3652">
      <w:pPr>
        <w:numPr>
          <w:ilvl w:val="0"/>
          <w:numId w:val="131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Layout de base + navigation + déconnexion</w:t>
      </w:r>
    </w:p>
    <w:p w14:paraId="3C264DD7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6 – Front : Admin + Membre</w:t>
      </w:r>
    </w:p>
    <w:p w14:paraId="24850939" w14:textId="77777777" w:rsidR="003C3652" w:rsidRPr="003C3652" w:rsidRDefault="003C3652" w:rsidP="003C3652">
      <w:pPr>
        <w:numPr>
          <w:ilvl w:val="0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Admin :</w:t>
      </w:r>
    </w:p>
    <w:p w14:paraId="1EBF9A90" w14:textId="77777777" w:rsidR="003C3652" w:rsidRPr="003C3652" w:rsidRDefault="003C3652" w:rsidP="003C3652">
      <w:pPr>
        <w:numPr>
          <w:ilvl w:val="1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Dashboard simple (stats)</w:t>
      </w:r>
    </w:p>
    <w:p w14:paraId="37994B66" w14:textId="77777777" w:rsidR="003C3652" w:rsidRPr="003C3652" w:rsidRDefault="003C3652" w:rsidP="003C3652">
      <w:pPr>
        <w:numPr>
          <w:ilvl w:val="1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Liste membres (recherche + pagination)</w:t>
      </w:r>
    </w:p>
    <w:p w14:paraId="0EEE4DAB" w14:textId="77777777" w:rsidR="003C3652" w:rsidRPr="003C3652" w:rsidRDefault="003C3652" w:rsidP="003C3652">
      <w:pPr>
        <w:numPr>
          <w:ilvl w:val="1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Détail membre + ajout paiement</w:t>
      </w:r>
    </w:p>
    <w:p w14:paraId="672642C7" w14:textId="77777777" w:rsidR="003C3652" w:rsidRPr="003C3652" w:rsidRDefault="003C3652" w:rsidP="003C3652">
      <w:pPr>
        <w:numPr>
          <w:ilvl w:val="0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Membre :</w:t>
      </w:r>
    </w:p>
    <w:p w14:paraId="41DCCC32" w14:textId="77777777" w:rsidR="003C3652" w:rsidRPr="003C3652" w:rsidRDefault="003C3652" w:rsidP="003C3652">
      <w:pPr>
        <w:numPr>
          <w:ilvl w:val="1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Dashboard (statut cotisation mois en cours)</w:t>
      </w:r>
    </w:p>
    <w:p w14:paraId="4E927653" w14:textId="77777777" w:rsidR="003C3652" w:rsidRPr="003C3652" w:rsidRDefault="003C3652" w:rsidP="003C3652">
      <w:pPr>
        <w:numPr>
          <w:ilvl w:val="1"/>
          <w:numId w:val="132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Mes cotisations (historique + filtre année)</w:t>
      </w:r>
    </w:p>
    <w:p w14:paraId="63D23806" w14:textId="77777777" w:rsidR="003C3652" w:rsidRPr="004F283D" w:rsidRDefault="003C3652" w:rsidP="003C3652">
      <w:pPr>
        <w:spacing w:before="100" w:beforeAutospacing="1" w:line="240" w:lineRule="auto"/>
        <w:outlineLvl w:val="2"/>
        <w:rPr>
          <w:rFonts w:eastAsia="Times New Roman"/>
          <w:b/>
          <w:bCs/>
          <w:sz w:val="28"/>
          <w:szCs w:val="28"/>
          <w:lang w:val="en-GN"/>
        </w:rPr>
      </w:pPr>
      <w:r w:rsidRPr="004F283D">
        <w:rPr>
          <w:rFonts w:eastAsia="Times New Roman"/>
          <w:b/>
          <w:bCs/>
          <w:sz w:val="28"/>
          <w:szCs w:val="28"/>
          <w:lang w:val="en-GN"/>
        </w:rPr>
        <w:t>Jour 7 – Tests, corrections et finalisation</w:t>
      </w:r>
    </w:p>
    <w:p w14:paraId="12BC3146" w14:textId="77777777" w:rsidR="003C3652" w:rsidRPr="003C3652" w:rsidRDefault="003C3652" w:rsidP="003C3652">
      <w:pPr>
        <w:numPr>
          <w:ilvl w:val="0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Tests manuels complets (scénarios)</w:t>
      </w:r>
    </w:p>
    <w:p w14:paraId="58BAFDE7" w14:textId="77777777" w:rsidR="003C3652" w:rsidRPr="003C3652" w:rsidRDefault="003C3652" w:rsidP="003C3652">
      <w:pPr>
        <w:numPr>
          <w:ilvl w:val="0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Ajustements UI/UX (messages, loaders, validations)</w:t>
      </w:r>
    </w:p>
    <w:p w14:paraId="18AB7EF5" w14:textId="77777777" w:rsidR="003C3652" w:rsidRPr="003C3652" w:rsidRDefault="003C3652" w:rsidP="003C3652">
      <w:pPr>
        <w:numPr>
          <w:ilvl w:val="0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Sécurisation finale (accès, erreurs, champs sensibles)</w:t>
      </w:r>
    </w:p>
    <w:p w14:paraId="06323009" w14:textId="77777777" w:rsidR="003C3652" w:rsidRPr="003C3652" w:rsidRDefault="003C3652" w:rsidP="003C3652">
      <w:pPr>
        <w:numPr>
          <w:ilvl w:val="0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README :</w:t>
      </w:r>
    </w:p>
    <w:p w14:paraId="4E697121" w14:textId="77777777" w:rsidR="003C3652" w:rsidRPr="003C3652" w:rsidRDefault="003C3652" w:rsidP="003C3652">
      <w:pPr>
        <w:numPr>
          <w:ilvl w:val="1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lastRenderedPageBreak/>
        <w:t>Installation</w:t>
      </w:r>
    </w:p>
    <w:p w14:paraId="3E25F11B" w14:textId="77777777" w:rsidR="003C3652" w:rsidRPr="003C3652" w:rsidRDefault="003C3652" w:rsidP="003C3652">
      <w:pPr>
        <w:numPr>
          <w:ilvl w:val="1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Lancement API + Front</w:t>
      </w:r>
    </w:p>
    <w:p w14:paraId="509F64C9" w14:textId="77777777" w:rsidR="003C3652" w:rsidRPr="003C3652" w:rsidRDefault="003C3652" w:rsidP="003C3652">
      <w:pPr>
        <w:numPr>
          <w:ilvl w:val="1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Compte admin (identifiants par défaut / création)</w:t>
      </w:r>
    </w:p>
    <w:p w14:paraId="26553D2B" w14:textId="45CEE136" w:rsidR="003C3652" w:rsidRPr="003C3652" w:rsidRDefault="003C3652" w:rsidP="003C3652">
      <w:pPr>
        <w:numPr>
          <w:ilvl w:val="0"/>
          <w:numId w:val="133"/>
        </w:numPr>
        <w:spacing w:before="100" w:beforeAutospacing="1" w:line="240" w:lineRule="auto"/>
        <w:rPr>
          <w:rFonts w:eastAsia="Times New Roman"/>
          <w:sz w:val="28"/>
          <w:szCs w:val="28"/>
          <w:lang w:val="en-GN"/>
        </w:rPr>
      </w:pPr>
      <w:r w:rsidRPr="003C3652">
        <w:rPr>
          <w:rFonts w:eastAsia="Times New Roman"/>
          <w:sz w:val="28"/>
          <w:szCs w:val="28"/>
          <w:lang w:val="en-GN"/>
        </w:rPr>
        <w:t>(Optionnel) mini démo + captures d’écran</w:t>
      </w:r>
    </w:p>
    <w:p w14:paraId="2F18596A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11. Plan de validation et tests</w:t>
      </w:r>
    </w:p>
    <w:p w14:paraId="542AF33A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Tests manuels (obligatoires)</w:t>
      </w:r>
    </w:p>
    <w:p w14:paraId="0EC1C8FF" w14:textId="77777777" w:rsidR="003C3652" w:rsidRPr="003C3652" w:rsidRDefault="003C3652" w:rsidP="003C3652">
      <w:pPr>
        <w:pStyle w:val="isselectedend"/>
        <w:numPr>
          <w:ilvl w:val="0"/>
          <w:numId w:val="12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Inscription/connexion/déconnexion OK</w:t>
      </w:r>
    </w:p>
    <w:p w14:paraId="3B4898B5" w14:textId="77777777" w:rsidR="003C3652" w:rsidRPr="003C3652" w:rsidRDefault="003C3652" w:rsidP="003C3652">
      <w:pPr>
        <w:pStyle w:val="isselectedend"/>
        <w:numPr>
          <w:ilvl w:val="0"/>
          <w:numId w:val="12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Accès interdit aux routes admin pour un membre</w:t>
      </w:r>
    </w:p>
    <w:p w14:paraId="6B1728D3" w14:textId="77777777" w:rsidR="003C3652" w:rsidRPr="003C3652" w:rsidRDefault="003C3652" w:rsidP="003C3652">
      <w:pPr>
        <w:pStyle w:val="isselectedend"/>
        <w:numPr>
          <w:ilvl w:val="0"/>
          <w:numId w:val="12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Ajout paiement : refuse doublon (même mois/année)</w:t>
      </w:r>
    </w:p>
    <w:p w14:paraId="72861505" w14:textId="77777777" w:rsidR="003C3652" w:rsidRPr="003C3652" w:rsidRDefault="003C3652" w:rsidP="003C3652">
      <w:pPr>
        <w:pStyle w:val="isselectedend"/>
        <w:numPr>
          <w:ilvl w:val="0"/>
          <w:numId w:val="12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Pagination liste membres OK</w:t>
      </w:r>
    </w:p>
    <w:p w14:paraId="1CE15016" w14:textId="77777777" w:rsidR="003C3652" w:rsidRPr="003C3652" w:rsidRDefault="003C3652" w:rsidP="003C3652">
      <w:pPr>
        <w:pStyle w:val="isselectedend"/>
        <w:numPr>
          <w:ilvl w:val="0"/>
          <w:numId w:val="122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Statut payé/non payé affiché correctement</w:t>
      </w:r>
    </w:p>
    <w:p w14:paraId="0ACA2BCB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Tests automatisés (recommandés)</w:t>
      </w:r>
    </w:p>
    <w:p w14:paraId="08FECF62" w14:textId="77777777" w:rsidR="003C3652" w:rsidRPr="003C3652" w:rsidRDefault="003C3652" w:rsidP="003C3652">
      <w:pPr>
        <w:pStyle w:val="isselectedend"/>
        <w:numPr>
          <w:ilvl w:val="0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Laravel Feature tests :</w:t>
      </w:r>
    </w:p>
    <w:p w14:paraId="3266A4C4" w14:textId="77777777" w:rsidR="003C3652" w:rsidRPr="003C3652" w:rsidRDefault="003C3652" w:rsidP="003C3652">
      <w:pPr>
        <w:pStyle w:val="isselectedend"/>
        <w:numPr>
          <w:ilvl w:val="1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auth (register/login)</w:t>
      </w:r>
    </w:p>
    <w:p w14:paraId="26CBB597" w14:textId="77777777" w:rsidR="003C3652" w:rsidRPr="003C3652" w:rsidRDefault="003C3652" w:rsidP="003C3652">
      <w:pPr>
        <w:pStyle w:val="isselectedend"/>
        <w:numPr>
          <w:ilvl w:val="1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policy/middleware admin</w:t>
      </w:r>
    </w:p>
    <w:p w14:paraId="70023925" w14:textId="77777777" w:rsidR="003C3652" w:rsidRPr="003C3652" w:rsidRDefault="003C3652" w:rsidP="003C3652">
      <w:pPr>
        <w:pStyle w:val="isselectedend"/>
        <w:numPr>
          <w:ilvl w:val="1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création paiement + contrainte unique</w:t>
      </w:r>
    </w:p>
    <w:p w14:paraId="205731BC" w14:textId="77777777" w:rsidR="003C3652" w:rsidRPr="003C3652" w:rsidRDefault="003C3652" w:rsidP="003C3652">
      <w:pPr>
        <w:pStyle w:val="isselectedend"/>
        <w:numPr>
          <w:ilvl w:val="0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React :</w:t>
      </w:r>
    </w:p>
    <w:p w14:paraId="4C1BC559" w14:textId="77777777" w:rsidR="003C3652" w:rsidRPr="003C3652" w:rsidRDefault="003C3652" w:rsidP="003C3652">
      <w:pPr>
        <w:pStyle w:val="isselectedend"/>
        <w:numPr>
          <w:ilvl w:val="1"/>
          <w:numId w:val="123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tests simples composants (optionnel) ou tests E2E (optionnel)</w:t>
      </w:r>
    </w:p>
    <w:p w14:paraId="606ECF2E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12. Déploiement et exécution</w:t>
      </w:r>
    </w:p>
    <w:p w14:paraId="160F0E7A" w14:textId="77777777" w:rsidR="003C3652" w:rsidRPr="003C3652" w:rsidRDefault="003C3652" w:rsidP="003C3652">
      <w:pPr>
        <w:pStyle w:val="Heading3"/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Exécution locale</w:t>
      </w:r>
    </w:p>
    <w:p w14:paraId="5AAB0DF9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Prérequis :</w:t>
      </w:r>
    </w:p>
    <w:p w14:paraId="6F43F760" w14:textId="77777777" w:rsidR="003C3652" w:rsidRPr="003C3652" w:rsidRDefault="003C3652" w:rsidP="003C3652">
      <w:pPr>
        <w:pStyle w:val="isselectedend"/>
        <w:numPr>
          <w:ilvl w:val="0"/>
          <w:numId w:val="12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PHP + Composer</w:t>
      </w:r>
    </w:p>
    <w:p w14:paraId="1D7609A0" w14:textId="77777777" w:rsidR="003C3652" w:rsidRPr="003C3652" w:rsidRDefault="003C3652" w:rsidP="003C3652">
      <w:pPr>
        <w:pStyle w:val="isselectedend"/>
        <w:numPr>
          <w:ilvl w:val="0"/>
          <w:numId w:val="12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Node.js + npm</w:t>
      </w:r>
    </w:p>
    <w:p w14:paraId="545BFA3E" w14:textId="1389B930" w:rsidR="003C3652" w:rsidRPr="003C3652" w:rsidRDefault="003C3652" w:rsidP="003C3652">
      <w:pPr>
        <w:pStyle w:val="isselectedend"/>
        <w:numPr>
          <w:ilvl w:val="0"/>
          <w:numId w:val="124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Base de données (MySQL</w:t>
      </w:r>
      <w:r w:rsidR="005D2DBA">
        <w:rPr>
          <w:rFonts w:ascii="Segoe UI" w:hAnsi="Segoe UI" w:cs="Segoe UI"/>
          <w:sz w:val="28"/>
          <w:szCs w:val="28"/>
        </w:rPr>
        <w:t>)</w:t>
      </w:r>
      <w:r w:rsidR="005D2DBA">
        <w:rPr>
          <w:rFonts w:ascii="Segoe UI" w:hAnsi="Segoe UI" w:cs="Segoe UI"/>
          <w:sz w:val="28"/>
          <w:szCs w:val="28"/>
        </w:rPr>
        <w:tab/>
      </w:r>
    </w:p>
    <w:p w14:paraId="679C026C" w14:textId="77777777" w:rsidR="003C3652" w:rsidRPr="003C3652" w:rsidRDefault="003C3652" w:rsidP="003C3652">
      <w:pPr>
        <w:pStyle w:val="isselectedend"/>
        <w:rPr>
          <w:rFonts w:ascii="Segoe UI" w:hAnsi="Segoe UI" w:cs="Segoe UI"/>
          <w:sz w:val="28"/>
          <w:szCs w:val="28"/>
        </w:rPr>
      </w:pPr>
      <w:r w:rsidRPr="003C3652">
        <w:rPr>
          <w:rStyle w:val="Strong"/>
          <w:sz w:val="28"/>
          <w:szCs w:val="28"/>
        </w:rPr>
        <w:t>Lancement :</w:t>
      </w:r>
    </w:p>
    <w:p w14:paraId="6715EAA2" w14:textId="77777777" w:rsidR="003C3652" w:rsidRPr="003C3652" w:rsidRDefault="003C3652" w:rsidP="003C3652">
      <w:pPr>
        <w:pStyle w:val="isselectedend"/>
        <w:numPr>
          <w:ilvl w:val="0"/>
          <w:numId w:val="12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 xml:space="preserve">API : </w:t>
      </w:r>
      <w:r w:rsidRPr="003C3652">
        <w:rPr>
          <w:rStyle w:val="HTMLCode"/>
          <w:rFonts w:ascii="Segoe UI" w:hAnsi="Segoe UI"/>
          <w:sz w:val="24"/>
          <w:szCs w:val="21"/>
        </w:rPr>
        <w:t>php artisan serve</w:t>
      </w:r>
    </w:p>
    <w:p w14:paraId="4ED73D4A" w14:textId="77777777" w:rsidR="003C3652" w:rsidRPr="003C3652" w:rsidRDefault="003C3652" w:rsidP="003C3652">
      <w:pPr>
        <w:pStyle w:val="isselectedend"/>
        <w:numPr>
          <w:ilvl w:val="0"/>
          <w:numId w:val="125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lastRenderedPageBreak/>
        <w:t xml:space="preserve">Front : </w:t>
      </w:r>
      <w:r w:rsidRPr="003C3652">
        <w:rPr>
          <w:rStyle w:val="HTMLCode"/>
          <w:rFonts w:ascii="Segoe UI" w:hAnsi="Segoe UI"/>
          <w:sz w:val="24"/>
          <w:szCs w:val="21"/>
        </w:rPr>
        <w:t>npm run dev</w:t>
      </w:r>
    </w:p>
    <w:p w14:paraId="540F4E08" w14:textId="77777777" w:rsidR="003C3652" w:rsidRPr="003C3652" w:rsidRDefault="003C3652" w:rsidP="003C3652">
      <w:pPr>
        <w:pStyle w:val="Heading2"/>
        <w:rPr>
          <w:rFonts w:ascii="Segoe UI" w:hAnsi="Segoe UI" w:cs="Segoe UI"/>
          <w:sz w:val="40"/>
          <w:szCs w:val="28"/>
        </w:rPr>
      </w:pPr>
      <w:r w:rsidRPr="003C3652">
        <w:rPr>
          <w:rFonts w:ascii="Segoe UI" w:hAnsi="Segoe UI" w:cs="Segoe UI"/>
          <w:sz w:val="40"/>
          <w:szCs w:val="28"/>
        </w:rPr>
        <w:t>13. Références</w:t>
      </w:r>
    </w:p>
    <w:p w14:paraId="6A316909" w14:textId="77777777" w:rsidR="003C3652" w:rsidRPr="003C3652" w:rsidRDefault="003C3652" w:rsidP="003C3652">
      <w:pPr>
        <w:pStyle w:val="isselectedend"/>
        <w:numPr>
          <w:ilvl w:val="0"/>
          <w:numId w:val="12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Documentation Laravel (Sanctum, Eloquent, Validation)</w:t>
      </w:r>
    </w:p>
    <w:p w14:paraId="04978033" w14:textId="77777777" w:rsidR="003C3652" w:rsidRPr="003C3652" w:rsidRDefault="003C3652" w:rsidP="003C3652">
      <w:pPr>
        <w:pStyle w:val="isselectedend"/>
        <w:numPr>
          <w:ilvl w:val="0"/>
          <w:numId w:val="126"/>
        </w:numPr>
        <w:rPr>
          <w:rFonts w:ascii="Segoe UI" w:hAnsi="Segoe UI" w:cs="Segoe UI"/>
          <w:sz w:val="28"/>
          <w:szCs w:val="28"/>
        </w:rPr>
      </w:pPr>
      <w:r w:rsidRPr="003C3652">
        <w:rPr>
          <w:rFonts w:ascii="Segoe UI" w:hAnsi="Segoe UI" w:cs="Segoe UI"/>
          <w:sz w:val="28"/>
          <w:szCs w:val="28"/>
        </w:rPr>
        <w:t>Documentation React, React Router, Axios</w:t>
      </w:r>
    </w:p>
    <w:p w14:paraId="014C4219" w14:textId="77777777" w:rsidR="006303C6" w:rsidRPr="003C3652" w:rsidRDefault="006303C6" w:rsidP="00C82048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303C6" w:rsidRPr="003C3652" w:rsidSect="004547FA">
      <w:headerReference w:type="default" r:id="rId8"/>
      <w:footerReference w:type="default" r:id="rId9"/>
      <w:pgSz w:w="11900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0A2E" w14:textId="77777777" w:rsidR="00CE12E1" w:rsidRDefault="00CE12E1">
      <w:pPr>
        <w:spacing w:line="240" w:lineRule="auto"/>
      </w:pPr>
      <w:r>
        <w:separator/>
      </w:r>
    </w:p>
  </w:endnote>
  <w:endnote w:type="continuationSeparator" w:id="0">
    <w:p w14:paraId="398E91A9" w14:textId="77777777" w:rsidR="00CE12E1" w:rsidRDefault="00CE12E1">
      <w:pPr>
        <w:spacing w:line="240" w:lineRule="auto"/>
      </w:pPr>
      <w:r>
        <w:continuationSeparator/>
      </w:r>
    </w:p>
  </w:endnote>
  <w:endnote w:type="continuationNotice" w:id="1">
    <w:p w14:paraId="400FCA77" w14:textId="77777777" w:rsidR="00CE12E1" w:rsidRDefault="00CE12E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34EF5242" w14:textId="77777777" w:rsidR="005C6D45" w:rsidRPr="002E258A" w:rsidRDefault="002F25A8">
        <w:pPr>
          <w:pStyle w:val="Footer"/>
          <w:pBdr>
            <w:bottom w:val="single" w:sz="12" w:space="1" w:color="auto"/>
          </w:pBdr>
          <w:jc w:val="right"/>
        </w:pPr>
        <w:r w:rsidRPr="002E258A">
          <w:rPr>
            <w:lang w:bidi="fr-FR"/>
          </w:rPr>
          <w:t xml:space="preserve">Page | </w:t>
        </w:r>
        <w:r w:rsidRPr="002E258A">
          <w:rPr>
            <w:lang w:bidi="fr-FR"/>
          </w:rPr>
          <w:fldChar w:fldCharType="begin"/>
        </w:r>
        <w:r w:rsidRPr="002E258A">
          <w:rPr>
            <w:lang w:bidi="fr-FR"/>
          </w:rPr>
          <w:instrText xml:space="preserve"> PAGE   \* MERGEFORMAT </w:instrText>
        </w:r>
        <w:r w:rsidRPr="002E258A">
          <w:rPr>
            <w:lang w:bidi="fr-FR"/>
          </w:rPr>
          <w:fldChar w:fldCharType="separate"/>
        </w:r>
        <w:r w:rsidR="007C7C08">
          <w:rPr>
            <w:noProof/>
            <w:lang w:bidi="fr-FR"/>
          </w:rPr>
          <w:t>7</w:t>
        </w:r>
        <w:r w:rsidRPr="002E258A">
          <w:rPr>
            <w:noProof/>
            <w:lang w:bidi="fr-FR"/>
          </w:rPr>
          <w:fldChar w:fldCharType="end"/>
        </w:r>
        <w:r w:rsidRPr="002E258A">
          <w:rPr>
            <w:lang w:bidi="fr-FR"/>
          </w:rPr>
          <w:t xml:space="preserve"> </w:t>
        </w:r>
      </w:p>
    </w:sdtContent>
  </w:sdt>
  <w:p w14:paraId="74C0FA57" w14:textId="7B81E9BF" w:rsidR="00010409" w:rsidRPr="00010409" w:rsidRDefault="00010409" w:rsidP="00010409">
    <w:pPr>
      <w:pStyle w:val="Footer"/>
      <w:jc w:val="center"/>
      <w:rPr>
        <w:i/>
        <w:iCs/>
        <w:sz w:val="28"/>
        <w:szCs w:val="28"/>
      </w:rPr>
    </w:pPr>
    <w:r w:rsidRPr="00010409">
      <w:rPr>
        <w:i/>
        <w:iCs/>
        <w:sz w:val="28"/>
        <w:szCs w:val="28"/>
      </w:rPr>
      <w:t>Organisation Internationale de la Francophonie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4C42B" w14:textId="77777777" w:rsidR="00CE12E1" w:rsidRDefault="00CE12E1">
      <w:pPr>
        <w:spacing w:line="240" w:lineRule="auto"/>
      </w:pPr>
      <w:r>
        <w:separator/>
      </w:r>
    </w:p>
  </w:footnote>
  <w:footnote w:type="continuationSeparator" w:id="0">
    <w:p w14:paraId="0B5389C1" w14:textId="77777777" w:rsidR="00CE12E1" w:rsidRDefault="00CE12E1">
      <w:pPr>
        <w:spacing w:line="240" w:lineRule="auto"/>
      </w:pPr>
      <w:r>
        <w:continuationSeparator/>
      </w:r>
    </w:p>
  </w:footnote>
  <w:footnote w:type="continuationNotice" w:id="1">
    <w:p w14:paraId="6CCBDB38" w14:textId="77777777" w:rsidR="00CE12E1" w:rsidRDefault="00CE12E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B3C" w14:textId="04FFE8C4" w:rsidR="007D0E77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618C6" wp14:editId="2EF1016F">
              <wp:simplePos x="0" y="0"/>
              <wp:positionH relativeFrom="column">
                <wp:posOffset>2544275</wp:posOffset>
              </wp:positionH>
              <wp:positionV relativeFrom="paragraph">
                <wp:posOffset>173775</wp:posOffset>
              </wp:positionV>
              <wp:extent cx="3154107" cy="508716"/>
              <wp:effectExtent l="0" t="0" r="8255" b="12065"/>
              <wp:wrapNone/>
              <wp:docPr id="174992892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4107" cy="50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83D5FF" w14:textId="69F8242D" w:rsidR="00010409" w:rsidRDefault="00010409" w:rsidP="00010409">
                          <w:pPr>
                            <w:spacing w:before="0"/>
                            <w:rPr>
                              <w:i/>
                              <w:iCs/>
                              <w:sz w:val="21"/>
                              <w:szCs w:val="21"/>
                              <w:lang w:val="en-US"/>
                            </w:rPr>
                          </w:pPr>
                          <w:proofErr w:type="spellStart"/>
                          <w:r w:rsidRPr="00010409">
                            <w:rPr>
                              <w:b/>
                              <w:bCs/>
                              <w:u w:val="single"/>
                              <w:lang w:val="en-US"/>
                            </w:rPr>
                            <w:t>Etudiant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: </w:t>
                          </w:r>
                          <w:r w:rsidRPr="00010409">
                            <w:rPr>
                              <w:i/>
                              <w:iCs/>
                              <w:sz w:val="21"/>
                              <w:szCs w:val="21"/>
                              <w:lang w:val="en-US"/>
                            </w:rPr>
                            <w:t>SOULEYMANE MOUCTAR DIALLO</w:t>
                          </w:r>
                        </w:p>
                        <w:p w14:paraId="1C0DF353" w14:textId="2E4416D7" w:rsidR="00010409" w:rsidRDefault="00010409" w:rsidP="00010409">
                          <w:pPr>
                            <w:spacing w:before="0"/>
                            <w:rPr>
                              <w:lang w:val="en-US"/>
                            </w:rPr>
                          </w:pPr>
                          <w:proofErr w:type="spellStart"/>
                          <w:r w:rsidRPr="00010409">
                            <w:rPr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u w:val="single"/>
                              <w:lang w:val="en-US"/>
                            </w:rPr>
                            <w:t>Cohorte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21"/>
                              <w:szCs w:val="21"/>
                              <w:lang w:val="en-US"/>
                            </w:rPr>
                            <w:t xml:space="preserve">: Developpement Web </w:t>
                          </w:r>
                          <w:proofErr w:type="spellStart"/>
                          <w:r>
                            <w:rPr>
                              <w:i/>
                              <w:iCs/>
                              <w:sz w:val="21"/>
                              <w:szCs w:val="21"/>
                              <w:lang w:val="en-US"/>
                            </w:rPr>
                            <w:t>Avancée</w:t>
                          </w:r>
                          <w:proofErr w:type="spellEnd"/>
                          <w:r>
                            <w:rPr>
                              <w:i/>
                              <w:iCs/>
                              <w:sz w:val="21"/>
                              <w:szCs w:val="21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2618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0.35pt;margin-top:13.7pt;width:248.35pt;height:40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Xm0OAIAAHwEAAAOAAAAZHJzL2Uyb0RvYy54bWysVE1v2zAMvQ/YfxB0X2ynSdoFcYosRYYB&#13;&#10;QVsgHXpWZCk2JouapMTOfv0o2flot9Owi0yJ1BP5+OjZfVsrchDWVaBzmg1SSoTmUFR6l9PvL6tP&#13;&#10;d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" fillcolor="white [3201]" strokeweight=".5pt">
              <v:textbox>
                <w:txbxContent>
                  <w:p w14:paraId="2A83D5FF" w14:textId="69F8242D" w:rsidR="00010409" w:rsidRDefault="00010409" w:rsidP="00010409">
                    <w:pPr>
                      <w:spacing w:before="0"/>
                      <w:rPr>
                        <w:i/>
                        <w:iCs/>
                        <w:sz w:val="21"/>
                        <w:szCs w:val="21"/>
                        <w:lang w:val="en-US"/>
                      </w:rPr>
                    </w:pPr>
                    <w:proofErr w:type="spellStart"/>
                    <w:r w:rsidRPr="00010409">
                      <w:rPr>
                        <w:b/>
                        <w:bCs/>
                        <w:u w:val="single"/>
                        <w:lang w:val="en-US"/>
                      </w:rPr>
                      <w:t>Etudiant</w:t>
                    </w:r>
                    <w:proofErr w:type="spellEnd"/>
                    <w:r>
                      <w:rPr>
                        <w:lang w:val="en-US"/>
                      </w:rPr>
                      <w:t xml:space="preserve">: </w:t>
                    </w:r>
                    <w:r w:rsidRPr="00010409">
                      <w:rPr>
                        <w:i/>
                        <w:iCs/>
                        <w:sz w:val="21"/>
                        <w:szCs w:val="21"/>
                        <w:lang w:val="en-US"/>
                      </w:rPr>
                      <w:t>SOULEYMANE MOUCTAR DIALLO</w:t>
                    </w:r>
                  </w:p>
                  <w:p w14:paraId="1C0DF353" w14:textId="2E4416D7" w:rsidR="00010409" w:rsidRDefault="00010409" w:rsidP="00010409">
                    <w:pPr>
                      <w:spacing w:before="0"/>
                      <w:rPr>
                        <w:lang w:val="en-US"/>
                      </w:rPr>
                    </w:pPr>
                    <w:proofErr w:type="spellStart"/>
                    <w:r w:rsidRPr="00010409">
                      <w:rPr>
                        <w:b/>
                        <w:bCs/>
                        <w:i/>
                        <w:iCs/>
                        <w:sz w:val="21"/>
                        <w:szCs w:val="21"/>
                        <w:u w:val="single"/>
                        <w:lang w:val="en-US"/>
                      </w:rPr>
                      <w:t>Cohorte</w:t>
                    </w:r>
                    <w:proofErr w:type="spellEnd"/>
                    <w:r>
                      <w:rPr>
                        <w:i/>
                        <w:iCs/>
                        <w:sz w:val="21"/>
                        <w:szCs w:val="21"/>
                        <w:lang w:val="en-US"/>
                      </w:rPr>
                      <w:t xml:space="preserve">: Developpement Web </w:t>
                    </w:r>
                    <w:proofErr w:type="spellStart"/>
                    <w:r>
                      <w:rPr>
                        <w:i/>
                        <w:iCs/>
                        <w:sz w:val="21"/>
                        <w:szCs w:val="21"/>
                        <w:lang w:val="en-US"/>
                      </w:rPr>
                      <w:t>Avancée</w:t>
                    </w:r>
                    <w:proofErr w:type="spellEnd"/>
                    <w:r>
                      <w:rPr>
                        <w:i/>
                        <w:iCs/>
                        <w:sz w:val="21"/>
                        <w:szCs w:val="21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12108">
      <w:rPr>
        <w:noProof/>
      </w:rPr>
      <w:drawing>
        <wp:inline distT="0" distB="0" distL="0" distR="0" wp14:anchorId="5AFBE7D2" wp14:editId="39DFCF59">
          <wp:extent cx="1521561" cy="623367"/>
          <wp:effectExtent l="0" t="0" r="2540" b="5715"/>
          <wp:docPr id="442628099" name="Image 442628099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895940" name="Image 1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l="59073" t="18075" r="-1" b="32107"/>
                  <a:stretch/>
                </pic:blipFill>
                <pic:spPr bwMode="auto">
                  <a:xfrm>
                    <a:off x="0" y="0"/>
                    <a:ext cx="1560769" cy="639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  <w:p w14:paraId="28DB1335" w14:textId="77777777" w:rsidR="00010409" w:rsidRPr="00010409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662D6"/>
    <w:multiLevelType w:val="multilevel"/>
    <w:tmpl w:val="CCD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01104"/>
    <w:multiLevelType w:val="multilevel"/>
    <w:tmpl w:val="0AA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91F5A"/>
    <w:multiLevelType w:val="multilevel"/>
    <w:tmpl w:val="F44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86B70"/>
    <w:multiLevelType w:val="multilevel"/>
    <w:tmpl w:val="E38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42A62"/>
    <w:multiLevelType w:val="hybridMultilevel"/>
    <w:tmpl w:val="59F46072"/>
    <w:lvl w:ilvl="0" w:tplc="91A02344">
      <w:start w:val="1"/>
      <w:numFmt w:val="bullet"/>
      <w:lvlText w:val="-"/>
      <w:lvlJc w:val="left"/>
      <w:pPr>
        <w:ind w:left="1804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631CBF9A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2" w:tplc="2160E0AC">
      <w:start w:val="1"/>
      <w:numFmt w:val="bullet"/>
      <w:lvlText w:val="•"/>
      <w:lvlJc w:val="left"/>
      <w:pPr>
        <w:ind w:left="3564" w:hanging="360"/>
      </w:pPr>
      <w:rPr>
        <w:rFonts w:hint="default"/>
      </w:rPr>
    </w:lvl>
    <w:lvl w:ilvl="3" w:tplc="A852CE4E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4" w:tplc="113A2BEE">
      <w:start w:val="1"/>
      <w:numFmt w:val="bullet"/>
      <w:lvlText w:val="•"/>
      <w:lvlJc w:val="left"/>
      <w:pPr>
        <w:ind w:left="5328" w:hanging="360"/>
      </w:pPr>
      <w:rPr>
        <w:rFonts w:hint="default"/>
      </w:rPr>
    </w:lvl>
    <w:lvl w:ilvl="5" w:tplc="A4189F5E">
      <w:start w:val="1"/>
      <w:numFmt w:val="bullet"/>
      <w:lvlText w:val="•"/>
      <w:lvlJc w:val="left"/>
      <w:pPr>
        <w:ind w:left="6210" w:hanging="360"/>
      </w:pPr>
      <w:rPr>
        <w:rFonts w:hint="default"/>
      </w:rPr>
    </w:lvl>
    <w:lvl w:ilvl="6" w:tplc="521ED6D4">
      <w:start w:val="1"/>
      <w:numFmt w:val="bullet"/>
      <w:lvlText w:val="•"/>
      <w:lvlJc w:val="left"/>
      <w:pPr>
        <w:ind w:left="7092" w:hanging="360"/>
      </w:pPr>
      <w:rPr>
        <w:rFonts w:hint="default"/>
      </w:rPr>
    </w:lvl>
    <w:lvl w:ilvl="7" w:tplc="036473D4">
      <w:start w:val="1"/>
      <w:numFmt w:val="bullet"/>
      <w:lvlText w:val="•"/>
      <w:lvlJc w:val="left"/>
      <w:pPr>
        <w:ind w:left="7974" w:hanging="360"/>
      </w:pPr>
      <w:rPr>
        <w:rFonts w:hint="default"/>
      </w:rPr>
    </w:lvl>
    <w:lvl w:ilvl="8" w:tplc="E834D180">
      <w:start w:val="1"/>
      <w:numFmt w:val="bullet"/>
      <w:lvlText w:val="•"/>
      <w:lvlJc w:val="left"/>
      <w:pPr>
        <w:ind w:left="8856" w:hanging="360"/>
      </w:pPr>
      <w:rPr>
        <w:rFonts w:hint="default"/>
      </w:rPr>
    </w:lvl>
  </w:abstractNum>
  <w:abstractNum w:abstractNumId="16" w15:restartNumberingAfterBreak="0">
    <w:nsid w:val="0AAB7679"/>
    <w:multiLevelType w:val="multilevel"/>
    <w:tmpl w:val="818E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864B4"/>
    <w:multiLevelType w:val="multilevel"/>
    <w:tmpl w:val="27F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C48C6"/>
    <w:multiLevelType w:val="hybridMultilevel"/>
    <w:tmpl w:val="2A94DF9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0D287128"/>
    <w:multiLevelType w:val="multilevel"/>
    <w:tmpl w:val="927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F043AC"/>
    <w:multiLevelType w:val="multilevel"/>
    <w:tmpl w:val="9F8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9E3"/>
    <w:multiLevelType w:val="multilevel"/>
    <w:tmpl w:val="D33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AF0C71"/>
    <w:multiLevelType w:val="multilevel"/>
    <w:tmpl w:val="037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E7C41"/>
    <w:multiLevelType w:val="multilevel"/>
    <w:tmpl w:val="434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37815"/>
    <w:multiLevelType w:val="multilevel"/>
    <w:tmpl w:val="255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154EE"/>
    <w:multiLevelType w:val="multilevel"/>
    <w:tmpl w:val="12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86A56D9"/>
    <w:multiLevelType w:val="multilevel"/>
    <w:tmpl w:val="2C5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84BB5"/>
    <w:multiLevelType w:val="multilevel"/>
    <w:tmpl w:val="650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B693A"/>
    <w:multiLevelType w:val="multilevel"/>
    <w:tmpl w:val="545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792150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7F6C6B"/>
    <w:multiLevelType w:val="hybridMultilevel"/>
    <w:tmpl w:val="161EEFB6"/>
    <w:lvl w:ilvl="0" w:tplc="D21E6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AC3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04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00C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49E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80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FC8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1096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6CE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654B1"/>
    <w:multiLevelType w:val="multilevel"/>
    <w:tmpl w:val="AAE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C7083D"/>
    <w:multiLevelType w:val="multilevel"/>
    <w:tmpl w:val="8FE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8E4589"/>
    <w:multiLevelType w:val="multilevel"/>
    <w:tmpl w:val="CBF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BB438F"/>
    <w:multiLevelType w:val="multilevel"/>
    <w:tmpl w:val="02D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56B21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3D5C39"/>
    <w:multiLevelType w:val="multilevel"/>
    <w:tmpl w:val="6D9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C4934"/>
    <w:multiLevelType w:val="hybridMultilevel"/>
    <w:tmpl w:val="0AFEF8A2"/>
    <w:lvl w:ilvl="0" w:tplc="0C50D2C8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FBF47602">
      <w:start w:val="1"/>
      <w:numFmt w:val="bullet"/>
      <w:lvlText w:val="•"/>
      <w:lvlJc w:val="left"/>
      <w:pPr>
        <w:ind w:left="1804" w:hanging="360"/>
      </w:pPr>
      <w:rPr>
        <w:rFonts w:hint="default"/>
      </w:rPr>
    </w:lvl>
    <w:lvl w:ilvl="2" w:tplc="BDE226F8">
      <w:start w:val="1"/>
      <w:numFmt w:val="bullet"/>
      <w:lvlText w:val="•"/>
      <w:lvlJc w:val="left"/>
      <w:pPr>
        <w:ind w:left="2788" w:hanging="360"/>
      </w:pPr>
      <w:rPr>
        <w:rFonts w:hint="default"/>
      </w:rPr>
    </w:lvl>
    <w:lvl w:ilvl="3" w:tplc="605079A4">
      <w:start w:val="1"/>
      <w:numFmt w:val="bullet"/>
      <w:lvlText w:val="•"/>
      <w:lvlJc w:val="left"/>
      <w:pPr>
        <w:ind w:left="3772" w:hanging="360"/>
      </w:pPr>
      <w:rPr>
        <w:rFonts w:hint="default"/>
      </w:rPr>
    </w:lvl>
    <w:lvl w:ilvl="4" w:tplc="E8B02406">
      <w:start w:val="1"/>
      <w:numFmt w:val="bullet"/>
      <w:lvlText w:val="•"/>
      <w:lvlJc w:val="left"/>
      <w:pPr>
        <w:ind w:left="4756" w:hanging="360"/>
      </w:pPr>
      <w:rPr>
        <w:rFonts w:hint="default"/>
      </w:rPr>
    </w:lvl>
    <w:lvl w:ilvl="5" w:tplc="5F34CE1C">
      <w:start w:val="1"/>
      <w:numFmt w:val="bullet"/>
      <w:lvlText w:val="•"/>
      <w:lvlJc w:val="left"/>
      <w:pPr>
        <w:ind w:left="5740" w:hanging="360"/>
      </w:pPr>
      <w:rPr>
        <w:rFonts w:hint="default"/>
      </w:rPr>
    </w:lvl>
    <w:lvl w:ilvl="6" w:tplc="BA5E257E">
      <w:start w:val="1"/>
      <w:numFmt w:val="bullet"/>
      <w:lvlText w:val="•"/>
      <w:lvlJc w:val="left"/>
      <w:pPr>
        <w:ind w:left="6724" w:hanging="360"/>
      </w:pPr>
      <w:rPr>
        <w:rFonts w:hint="default"/>
      </w:rPr>
    </w:lvl>
    <w:lvl w:ilvl="7" w:tplc="D97645E0">
      <w:start w:val="1"/>
      <w:numFmt w:val="bullet"/>
      <w:lvlText w:val="•"/>
      <w:lvlJc w:val="left"/>
      <w:pPr>
        <w:ind w:left="7708" w:hanging="360"/>
      </w:pPr>
      <w:rPr>
        <w:rFonts w:hint="default"/>
      </w:rPr>
    </w:lvl>
    <w:lvl w:ilvl="8" w:tplc="F1525DDA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abstractNum w:abstractNumId="39" w15:restartNumberingAfterBreak="0">
    <w:nsid w:val="29637FDD"/>
    <w:multiLevelType w:val="hybridMultilevel"/>
    <w:tmpl w:val="43A20F54"/>
    <w:lvl w:ilvl="0" w:tplc="8C3C4F2E">
      <w:start w:val="1"/>
      <w:numFmt w:val="bullet"/>
      <w:lvlText w:val=""/>
      <w:lvlJc w:val="left"/>
      <w:pPr>
        <w:ind w:left="529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27E731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100"/>
        <w:sz w:val="22"/>
        <w:szCs w:val="22"/>
      </w:rPr>
    </w:lvl>
    <w:lvl w:ilvl="2" w:tplc="1A8A6A5A">
      <w:start w:val="1"/>
      <w:numFmt w:val="bullet"/>
      <w:lvlText w:val="•"/>
      <w:lvlJc w:val="left"/>
      <w:pPr>
        <w:ind w:left="1904" w:hanging="360"/>
      </w:pPr>
      <w:rPr>
        <w:rFonts w:hint="default"/>
      </w:rPr>
    </w:lvl>
    <w:lvl w:ilvl="3" w:tplc="774292D0">
      <w:start w:val="1"/>
      <w:numFmt w:val="bullet"/>
      <w:lvlText w:val="•"/>
      <w:lvlJc w:val="left"/>
      <w:pPr>
        <w:ind w:left="2988" w:hanging="360"/>
      </w:pPr>
      <w:rPr>
        <w:rFonts w:hint="default"/>
      </w:rPr>
    </w:lvl>
    <w:lvl w:ilvl="4" w:tplc="D982E286">
      <w:start w:val="1"/>
      <w:numFmt w:val="bullet"/>
      <w:lvlText w:val="•"/>
      <w:lvlJc w:val="left"/>
      <w:pPr>
        <w:ind w:left="4073" w:hanging="360"/>
      </w:pPr>
      <w:rPr>
        <w:rFonts w:hint="default"/>
      </w:rPr>
    </w:lvl>
    <w:lvl w:ilvl="5" w:tplc="B4EC41DA">
      <w:start w:val="1"/>
      <w:numFmt w:val="bullet"/>
      <w:lvlText w:val="•"/>
      <w:lvlJc w:val="left"/>
      <w:pPr>
        <w:ind w:left="5157" w:hanging="360"/>
      </w:pPr>
      <w:rPr>
        <w:rFonts w:hint="default"/>
      </w:rPr>
    </w:lvl>
    <w:lvl w:ilvl="6" w:tplc="D970458C">
      <w:start w:val="1"/>
      <w:numFmt w:val="bullet"/>
      <w:lvlText w:val="•"/>
      <w:lvlJc w:val="left"/>
      <w:pPr>
        <w:ind w:left="6242" w:hanging="360"/>
      </w:pPr>
      <w:rPr>
        <w:rFonts w:hint="default"/>
      </w:rPr>
    </w:lvl>
    <w:lvl w:ilvl="7" w:tplc="9F5AC5EA">
      <w:start w:val="1"/>
      <w:numFmt w:val="bullet"/>
      <w:lvlText w:val="•"/>
      <w:lvlJc w:val="left"/>
      <w:pPr>
        <w:ind w:left="7326" w:hanging="360"/>
      </w:pPr>
      <w:rPr>
        <w:rFonts w:hint="default"/>
      </w:rPr>
    </w:lvl>
    <w:lvl w:ilvl="8" w:tplc="4C247438">
      <w:start w:val="1"/>
      <w:numFmt w:val="bullet"/>
      <w:lvlText w:val="•"/>
      <w:lvlJc w:val="left"/>
      <w:pPr>
        <w:ind w:left="8411" w:hanging="360"/>
      </w:pPr>
      <w:rPr>
        <w:rFonts w:hint="default"/>
      </w:rPr>
    </w:lvl>
  </w:abstractNum>
  <w:abstractNum w:abstractNumId="40" w15:restartNumberingAfterBreak="0">
    <w:nsid w:val="2A610137"/>
    <w:multiLevelType w:val="multilevel"/>
    <w:tmpl w:val="856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FB16B4"/>
    <w:multiLevelType w:val="multilevel"/>
    <w:tmpl w:val="3B62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B048DE"/>
    <w:multiLevelType w:val="multilevel"/>
    <w:tmpl w:val="6B32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347D37"/>
    <w:multiLevelType w:val="multilevel"/>
    <w:tmpl w:val="DAE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66A91"/>
    <w:multiLevelType w:val="hybridMultilevel"/>
    <w:tmpl w:val="F0906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F432D3"/>
    <w:multiLevelType w:val="multilevel"/>
    <w:tmpl w:val="03A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F90924"/>
    <w:multiLevelType w:val="multilevel"/>
    <w:tmpl w:val="A11E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292EAC"/>
    <w:multiLevelType w:val="hybridMultilevel"/>
    <w:tmpl w:val="92263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7B46DC"/>
    <w:multiLevelType w:val="multilevel"/>
    <w:tmpl w:val="70A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7D2AED"/>
    <w:multiLevelType w:val="multilevel"/>
    <w:tmpl w:val="243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CC7235"/>
    <w:multiLevelType w:val="multilevel"/>
    <w:tmpl w:val="3DA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CF3992"/>
    <w:multiLevelType w:val="multilevel"/>
    <w:tmpl w:val="A4D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47984"/>
    <w:multiLevelType w:val="multilevel"/>
    <w:tmpl w:val="457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77179"/>
    <w:multiLevelType w:val="multilevel"/>
    <w:tmpl w:val="12D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BF4DC9"/>
    <w:multiLevelType w:val="multilevel"/>
    <w:tmpl w:val="C51E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8721C9"/>
    <w:multiLevelType w:val="multilevel"/>
    <w:tmpl w:val="972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DF4DA9"/>
    <w:multiLevelType w:val="multilevel"/>
    <w:tmpl w:val="003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EA5CEB"/>
    <w:multiLevelType w:val="multilevel"/>
    <w:tmpl w:val="E71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2A4076"/>
    <w:multiLevelType w:val="multilevel"/>
    <w:tmpl w:val="78F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A64EF8"/>
    <w:multiLevelType w:val="hybridMultilevel"/>
    <w:tmpl w:val="8B8608B2"/>
    <w:lvl w:ilvl="0" w:tplc="14B0277E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730890D0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137A93CC">
      <w:start w:val="1"/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67767D2C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74D0DB38">
      <w:start w:val="1"/>
      <w:numFmt w:val="bullet"/>
      <w:lvlText w:val="•"/>
      <w:lvlJc w:val="left"/>
      <w:pPr>
        <w:ind w:left="4764" w:hanging="360"/>
      </w:pPr>
      <w:rPr>
        <w:rFonts w:hint="default"/>
      </w:rPr>
    </w:lvl>
    <w:lvl w:ilvl="5" w:tplc="ADB6C942">
      <w:start w:val="1"/>
      <w:numFmt w:val="bullet"/>
      <w:lvlText w:val="•"/>
      <w:lvlJc w:val="left"/>
      <w:pPr>
        <w:ind w:left="5750" w:hanging="360"/>
      </w:pPr>
      <w:rPr>
        <w:rFonts w:hint="default"/>
      </w:rPr>
    </w:lvl>
    <w:lvl w:ilvl="6" w:tplc="A760AAA4">
      <w:start w:val="1"/>
      <w:numFmt w:val="bullet"/>
      <w:lvlText w:val="•"/>
      <w:lvlJc w:val="left"/>
      <w:pPr>
        <w:ind w:left="6736" w:hanging="360"/>
      </w:pPr>
      <w:rPr>
        <w:rFonts w:hint="default"/>
      </w:rPr>
    </w:lvl>
    <w:lvl w:ilvl="7" w:tplc="E8D0F38E">
      <w:start w:val="1"/>
      <w:numFmt w:val="bullet"/>
      <w:lvlText w:val="•"/>
      <w:lvlJc w:val="left"/>
      <w:pPr>
        <w:ind w:left="7722" w:hanging="360"/>
      </w:pPr>
      <w:rPr>
        <w:rFonts w:hint="default"/>
      </w:rPr>
    </w:lvl>
    <w:lvl w:ilvl="8" w:tplc="49D2659A">
      <w:start w:val="1"/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60" w15:restartNumberingAfterBreak="0">
    <w:nsid w:val="39B773B6"/>
    <w:multiLevelType w:val="multilevel"/>
    <w:tmpl w:val="B80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2D15D0"/>
    <w:multiLevelType w:val="hybridMultilevel"/>
    <w:tmpl w:val="E826786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2" w15:restartNumberingAfterBreak="0">
    <w:nsid w:val="3A8A71E4"/>
    <w:multiLevelType w:val="multilevel"/>
    <w:tmpl w:val="25A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9354F5"/>
    <w:multiLevelType w:val="multilevel"/>
    <w:tmpl w:val="14DE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6A2E25"/>
    <w:multiLevelType w:val="multilevel"/>
    <w:tmpl w:val="D86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 w15:restartNumberingAfterBreak="0">
    <w:nsid w:val="3ED479FF"/>
    <w:multiLevelType w:val="multilevel"/>
    <w:tmpl w:val="E64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896C30"/>
    <w:multiLevelType w:val="multilevel"/>
    <w:tmpl w:val="83E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2406FC"/>
    <w:multiLevelType w:val="multilevel"/>
    <w:tmpl w:val="219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B81E3F"/>
    <w:multiLevelType w:val="multilevel"/>
    <w:tmpl w:val="15B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4F5CF4"/>
    <w:multiLevelType w:val="multilevel"/>
    <w:tmpl w:val="B028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B86B88"/>
    <w:multiLevelType w:val="multilevel"/>
    <w:tmpl w:val="1D5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F34417"/>
    <w:multiLevelType w:val="multilevel"/>
    <w:tmpl w:val="B6C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0D0D6E"/>
    <w:multiLevelType w:val="multilevel"/>
    <w:tmpl w:val="D8C8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A74E29"/>
    <w:multiLevelType w:val="multilevel"/>
    <w:tmpl w:val="8BE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FE6C23"/>
    <w:multiLevelType w:val="multilevel"/>
    <w:tmpl w:val="808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335410"/>
    <w:multiLevelType w:val="multilevel"/>
    <w:tmpl w:val="747A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B194278"/>
    <w:multiLevelType w:val="multilevel"/>
    <w:tmpl w:val="8EB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362884"/>
    <w:multiLevelType w:val="multilevel"/>
    <w:tmpl w:val="F64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542AFC"/>
    <w:multiLevelType w:val="multilevel"/>
    <w:tmpl w:val="9512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8D32C3"/>
    <w:multiLevelType w:val="multilevel"/>
    <w:tmpl w:val="22F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9F46E0"/>
    <w:multiLevelType w:val="multilevel"/>
    <w:tmpl w:val="A8C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4D4B6E"/>
    <w:multiLevelType w:val="multilevel"/>
    <w:tmpl w:val="105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493DC2"/>
    <w:multiLevelType w:val="hybridMultilevel"/>
    <w:tmpl w:val="1382C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A52928"/>
    <w:multiLevelType w:val="multilevel"/>
    <w:tmpl w:val="360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2143DE"/>
    <w:multiLevelType w:val="multilevel"/>
    <w:tmpl w:val="CD9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3C569E"/>
    <w:multiLevelType w:val="multilevel"/>
    <w:tmpl w:val="4A4A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92A7646"/>
    <w:multiLevelType w:val="hybridMultilevel"/>
    <w:tmpl w:val="4F142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2D56AC"/>
    <w:multiLevelType w:val="multilevel"/>
    <w:tmpl w:val="7AB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7764D4"/>
    <w:multiLevelType w:val="hybridMultilevel"/>
    <w:tmpl w:val="B2A4D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9B30119"/>
    <w:multiLevelType w:val="multilevel"/>
    <w:tmpl w:val="773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AFE0BAB"/>
    <w:multiLevelType w:val="multilevel"/>
    <w:tmpl w:val="92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311097"/>
    <w:multiLevelType w:val="multilevel"/>
    <w:tmpl w:val="6C0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4877BC"/>
    <w:multiLevelType w:val="hybridMultilevel"/>
    <w:tmpl w:val="52ACEC5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C654F19"/>
    <w:multiLevelType w:val="hybridMultilevel"/>
    <w:tmpl w:val="255A417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E1B734A"/>
    <w:multiLevelType w:val="multilevel"/>
    <w:tmpl w:val="81F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087A83"/>
    <w:multiLevelType w:val="multilevel"/>
    <w:tmpl w:val="B25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D6AEE"/>
    <w:multiLevelType w:val="hybridMultilevel"/>
    <w:tmpl w:val="FA48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16036D"/>
    <w:multiLevelType w:val="multilevel"/>
    <w:tmpl w:val="1F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9D33D3"/>
    <w:multiLevelType w:val="multilevel"/>
    <w:tmpl w:val="B28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6307A4"/>
    <w:multiLevelType w:val="multilevel"/>
    <w:tmpl w:val="BEF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71448C"/>
    <w:multiLevelType w:val="multilevel"/>
    <w:tmpl w:val="E1D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5721943"/>
    <w:multiLevelType w:val="multilevel"/>
    <w:tmpl w:val="89A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F318C2"/>
    <w:multiLevelType w:val="hybridMultilevel"/>
    <w:tmpl w:val="361C615E"/>
    <w:lvl w:ilvl="0" w:tplc="11C63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302551"/>
    <w:multiLevelType w:val="multilevel"/>
    <w:tmpl w:val="9B8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3F8331C"/>
    <w:multiLevelType w:val="multilevel"/>
    <w:tmpl w:val="138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464B53"/>
    <w:multiLevelType w:val="multilevel"/>
    <w:tmpl w:val="D89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12" w15:restartNumberingAfterBreak="0">
    <w:nsid w:val="7B122FBF"/>
    <w:multiLevelType w:val="multilevel"/>
    <w:tmpl w:val="028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9F15C8"/>
    <w:multiLevelType w:val="multilevel"/>
    <w:tmpl w:val="916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B8262A"/>
    <w:multiLevelType w:val="multilevel"/>
    <w:tmpl w:val="8B0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55345981">
    <w:abstractNumId w:val="111"/>
  </w:num>
  <w:num w:numId="2" w16cid:durableId="1282541339">
    <w:abstractNumId w:val="111"/>
    <w:lvlOverride w:ilvl="0">
      <w:startOverride w:val="1"/>
    </w:lvlOverride>
  </w:num>
  <w:num w:numId="3" w16cid:durableId="1335451763">
    <w:abstractNumId w:val="111"/>
  </w:num>
  <w:num w:numId="4" w16cid:durableId="1401900815">
    <w:abstractNumId w:val="111"/>
    <w:lvlOverride w:ilvl="0">
      <w:startOverride w:val="1"/>
    </w:lvlOverride>
  </w:num>
  <w:num w:numId="5" w16cid:durableId="316691377">
    <w:abstractNumId w:val="8"/>
  </w:num>
  <w:num w:numId="6" w16cid:durableId="1865557998">
    <w:abstractNumId w:val="111"/>
    <w:lvlOverride w:ilvl="0">
      <w:startOverride w:val="1"/>
    </w:lvlOverride>
  </w:num>
  <w:num w:numId="7" w16cid:durableId="184832897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5075848">
    <w:abstractNumId w:val="14"/>
  </w:num>
  <w:num w:numId="9" w16cid:durableId="781076145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9185484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1200988">
    <w:abstractNumId w:val="7"/>
  </w:num>
  <w:num w:numId="12" w16cid:durableId="812674723">
    <w:abstractNumId w:val="6"/>
  </w:num>
  <w:num w:numId="13" w16cid:durableId="1078479061">
    <w:abstractNumId w:val="5"/>
  </w:num>
  <w:num w:numId="14" w16cid:durableId="1326976522">
    <w:abstractNumId w:val="4"/>
  </w:num>
  <w:num w:numId="15" w16cid:durableId="1196770752">
    <w:abstractNumId w:val="3"/>
  </w:num>
  <w:num w:numId="16" w16cid:durableId="1567379171">
    <w:abstractNumId w:val="2"/>
  </w:num>
  <w:num w:numId="17" w16cid:durableId="2040353385">
    <w:abstractNumId w:val="1"/>
  </w:num>
  <w:num w:numId="18" w16cid:durableId="314653816">
    <w:abstractNumId w:val="0"/>
  </w:num>
  <w:num w:numId="19" w16cid:durableId="1391540852">
    <w:abstractNumId w:val="113"/>
  </w:num>
  <w:num w:numId="20" w16cid:durableId="35738418">
    <w:abstractNumId w:val="11"/>
  </w:num>
  <w:num w:numId="21" w16cid:durableId="839732497">
    <w:abstractNumId w:val="108"/>
  </w:num>
  <w:num w:numId="22" w16cid:durableId="1849441398">
    <w:abstractNumId w:val="106"/>
  </w:num>
  <w:num w:numId="23" w16cid:durableId="1133251623">
    <w:abstractNumId w:val="92"/>
  </w:num>
  <w:num w:numId="24" w16cid:durableId="237832315">
    <w:abstractNumId w:val="68"/>
  </w:num>
  <w:num w:numId="25" w16cid:durableId="1444418536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8169975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8869454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8621155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998758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4403361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64571208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56866559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4491615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7724909">
    <w:abstractNumId w:val="26"/>
  </w:num>
  <w:num w:numId="35" w16cid:durableId="1164778312">
    <w:abstractNumId w:val="65"/>
  </w:num>
  <w:num w:numId="36" w16cid:durableId="1666395376">
    <w:abstractNumId w:val="116"/>
  </w:num>
  <w:num w:numId="37" w16cid:durableId="1853882499">
    <w:abstractNumId w:val="41"/>
  </w:num>
  <w:num w:numId="38" w16cid:durableId="177740133">
    <w:abstractNumId w:val="99"/>
  </w:num>
  <w:num w:numId="39" w16cid:durableId="1885365501">
    <w:abstractNumId w:val="96"/>
  </w:num>
  <w:num w:numId="40" w16cid:durableId="1084305476">
    <w:abstractNumId w:val="95"/>
  </w:num>
  <w:num w:numId="41" w16cid:durableId="324090667">
    <w:abstractNumId w:val="47"/>
  </w:num>
  <w:num w:numId="42" w16cid:durableId="1096633947">
    <w:abstractNumId w:val="44"/>
  </w:num>
  <w:num w:numId="43" w16cid:durableId="163278650">
    <w:abstractNumId w:val="87"/>
  </w:num>
  <w:num w:numId="44" w16cid:durableId="1228951624">
    <w:abstractNumId w:val="55"/>
  </w:num>
  <w:num w:numId="45" w16cid:durableId="610745143">
    <w:abstractNumId w:val="75"/>
  </w:num>
  <w:num w:numId="46" w16cid:durableId="1662125565">
    <w:abstractNumId w:val="31"/>
  </w:num>
  <w:num w:numId="47" w16cid:durableId="206140556">
    <w:abstractNumId w:val="54"/>
  </w:num>
  <w:num w:numId="48" w16cid:durableId="33817767">
    <w:abstractNumId w:val="71"/>
  </w:num>
  <w:num w:numId="49" w16cid:durableId="1612275929">
    <w:abstractNumId w:val="80"/>
  </w:num>
  <w:num w:numId="50" w16cid:durableId="866337251">
    <w:abstractNumId w:val="86"/>
  </w:num>
  <w:num w:numId="51" w16cid:durableId="386294675">
    <w:abstractNumId w:val="36"/>
  </w:num>
  <w:num w:numId="52" w16cid:durableId="1654066378">
    <w:abstractNumId w:val="90"/>
  </w:num>
  <w:num w:numId="53" w16cid:durableId="1694114936">
    <w:abstractNumId w:val="59"/>
  </w:num>
  <w:num w:numId="54" w16cid:durableId="221411330">
    <w:abstractNumId w:val="61"/>
  </w:num>
  <w:num w:numId="55" w16cid:durableId="1320033540">
    <w:abstractNumId w:val="38"/>
  </w:num>
  <w:num w:numId="56" w16cid:durableId="276643848">
    <w:abstractNumId w:val="39"/>
  </w:num>
  <w:num w:numId="57" w16cid:durableId="1042249128">
    <w:abstractNumId w:val="18"/>
  </w:num>
  <w:num w:numId="58" w16cid:durableId="1124227657">
    <w:abstractNumId w:val="88"/>
  </w:num>
  <w:num w:numId="59" w16cid:durableId="575095510">
    <w:abstractNumId w:val="15"/>
  </w:num>
  <w:num w:numId="60" w16cid:durableId="220795631">
    <w:abstractNumId w:val="35"/>
  </w:num>
  <w:num w:numId="61" w16cid:durableId="301353567">
    <w:abstractNumId w:val="30"/>
  </w:num>
  <w:num w:numId="62" w16cid:durableId="656811765">
    <w:abstractNumId w:val="84"/>
  </w:num>
  <w:num w:numId="63" w16cid:durableId="865948894">
    <w:abstractNumId w:val="63"/>
  </w:num>
  <w:num w:numId="64" w16cid:durableId="373847715">
    <w:abstractNumId w:val="77"/>
  </w:num>
  <w:num w:numId="65" w16cid:durableId="260260870">
    <w:abstractNumId w:val="103"/>
  </w:num>
  <w:num w:numId="66" w16cid:durableId="1479613587">
    <w:abstractNumId w:val="74"/>
  </w:num>
  <w:num w:numId="67" w16cid:durableId="1858497422">
    <w:abstractNumId w:val="46"/>
  </w:num>
  <w:num w:numId="68" w16cid:durableId="669255164">
    <w:abstractNumId w:val="33"/>
  </w:num>
  <w:num w:numId="69" w16cid:durableId="1100679765">
    <w:abstractNumId w:val="42"/>
  </w:num>
  <w:num w:numId="70" w16cid:durableId="24185902">
    <w:abstractNumId w:val="91"/>
  </w:num>
  <w:num w:numId="71" w16cid:durableId="1607497223">
    <w:abstractNumId w:val="34"/>
  </w:num>
  <w:num w:numId="72" w16cid:durableId="963003415">
    <w:abstractNumId w:val="115"/>
  </w:num>
  <w:num w:numId="73" w16cid:durableId="591158431">
    <w:abstractNumId w:val="105"/>
  </w:num>
  <w:num w:numId="74" w16cid:durableId="398478588">
    <w:abstractNumId w:val="28"/>
  </w:num>
  <w:num w:numId="75" w16cid:durableId="1870993420">
    <w:abstractNumId w:val="27"/>
  </w:num>
  <w:num w:numId="76" w16cid:durableId="1169179679">
    <w:abstractNumId w:val="48"/>
  </w:num>
  <w:num w:numId="77" w16cid:durableId="952131084">
    <w:abstractNumId w:val="17"/>
  </w:num>
  <w:num w:numId="78" w16cid:durableId="425879617">
    <w:abstractNumId w:val="62"/>
  </w:num>
  <w:num w:numId="79" w16cid:durableId="1849370364">
    <w:abstractNumId w:val="85"/>
  </w:num>
  <w:num w:numId="80" w16cid:durableId="243345745">
    <w:abstractNumId w:val="94"/>
  </w:num>
  <w:num w:numId="81" w16cid:durableId="1230339307">
    <w:abstractNumId w:val="76"/>
  </w:num>
  <w:num w:numId="82" w16cid:durableId="2111897655">
    <w:abstractNumId w:val="12"/>
  </w:num>
  <w:num w:numId="83" w16cid:durableId="789326312">
    <w:abstractNumId w:val="109"/>
  </w:num>
  <w:num w:numId="84" w16cid:durableId="1773162458">
    <w:abstractNumId w:val="73"/>
  </w:num>
  <w:num w:numId="85" w16cid:durableId="1092581996">
    <w:abstractNumId w:val="29"/>
  </w:num>
  <w:num w:numId="86" w16cid:durableId="1250191737">
    <w:abstractNumId w:val="69"/>
  </w:num>
  <w:num w:numId="87" w16cid:durableId="1237936135">
    <w:abstractNumId w:val="13"/>
  </w:num>
  <w:num w:numId="88" w16cid:durableId="1443375402">
    <w:abstractNumId w:val="21"/>
  </w:num>
  <w:num w:numId="89" w16cid:durableId="2086108218">
    <w:abstractNumId w:val="98"/>
  </w:num>
  <w:num w:numId="90" w16cid:durableId="1993485482">
    <w:abstractNumId w:val="10"/>
  </w:num>
  <w:num w:numId="91" w16cid:durableId="762535592">
    <w:abstractNumId w:val="56"/>
  </w:num>
  <w:num w:numId="92" w16cid:durableId="1352756550">
    <w:abstractNumId w:val="43"/>
  </w:num>
  <w:num w:numId="93" w16cid:durableId="2076121418">
    <w:abstractNumId w:val="101"/>
  </w:num>
  <w:num w:numId="94" w16cid:durableId="893741094">
    <w:abstractNumId w:val="107"/>
  </w:num>
  <w:num w:numId="95" w16cid:durableId="1175723813">
    <w:abstractNumId w:val="79"/>
  </w:num>
  <w:num w:numId="96" w16cid:durableId="509610916">
    <w:abstractNumId w:val="114"/>
  </w:num>
  <w:num w:numId="97" w16cid:durableId="394359436">
    <w:abstractNumId w:val="66"/>
  </w:num>
  <w:num w:numId="98" w16cid:durableId="1327319813">
    <w:abstractNumId w:val="60"/>
  </w:num>
  <w:num w:numId="99" w16cid:durableId="988945987">
    <w:abstractNumId w:val="64"/>
  </w:num>
  <w:num w:numId="100" w16cid:durableId="685792278">
    <w:abstractNumId w:val="40"/>
  </w:num>
  <w:num w:numId="101" w16cid:durableId="1569683906">
    <w:abstractNumId w:val="110"/>
  </w:num>
  <w:num w:numId="102" w16cid:durableId="595331941">
    <w:abstractNumId w:val="97"/>
  </w:num>
  <w:num w:numId="103" w16cid:durableId="634985853">
    <w:abstractNumId w:val="100"/>
  </w:num>
  <w:num w:numId="104" w16cid:durableId="1916010842">
    <w:abstractNumId w:val="112"/>
  </w:num>
  <w:num w:numId="105" w16cid:durableId="1707213338">
    <w:abstractNumId w:val="23"/>
  </w:num>
  <w:num w:numId="106" w16cid:durableId="134642654">
    <w:abstractNumId w:val="67"/>
  </w:num>
  <w:num w:numId="107" w16cid:durableId="483161916">
    <w:abstractNumId w:val="72"/>
  </w:num>
  <w:num w:numId="108" w16cid:durableId="471598530">
    <w:abstractNumId w:val="25"/>
  </w:num>
  <w:num w:numId="109" w16cid:durableId="2103641238">
    <w:abstractNumId w:val="22"/>
  </w:num>
  <w:num w:numId="110" w16cid:durableId="127937537">
    <w:abstractNumId w:val="45"/>
  </w:num>
  <w:num w:numId="111" w16cid:durableId="1284849793">
    <w:abstractNumId w:val="89"/>
  </w:num>
  <w:num w:numId="112" w16cid:durableId="1701515779">
    <w:abstractNumId w:val="78"/>
  </w:num>
  <w:num w:numId="113" w16cid:durableId="165677901">
    <w:abstractNumId w:val="37"/>
  </w:num>
  <w:num w:numId="114" w16cid:durableId="245842564">
    <w:abstractNumId w:val="50"/>
  </w:num>
  <w:num w:numId="115" w16cid:durableId="276909335">
    <w:abstractNumId w:val="20"/>
  </w:num>
  <w:num w:numId="116" w16cid:durableId="1104497389">
    <w:abstractNumId w:val="32"/>
  </w:num>
  <w:num w:numId="117" w16cid:durableId="1401253502">
    <w:abstractNumId w:val="53"/>
  </w:num>
  <w:num w:numId="118" w16cid:durableId="1769037820">
    <w:abstractNumId w:val="58"/>
  </w:num>
  <w:num w:numId="119" w16cid:durableId="1592663565">
    <w:abstractNumId w:val="16"/>
  </w:num>
  <w:num w:numId="120" w16cid:durableId="549875958">
    <w:abstractNumId w:val="24"/>
  </w:num>
  <w:num w:numId="121" w16cid:durableId="69233453">
    <w:abstractNumId w:val="82"/>
  </w:num>
  <w:num w:numId="122" w16cid:durableId="55056023">
    <w:abstractNumId w:val="102"/>
  </w:num>
  <w:num w:numId="123" w16cid:durableId="1127941074">
    <w:abstractNumId w:val="81"/>
  </w:num>
  <w:num w:numId="124" w16cid:durableId="1068652704">
    <w:abstractNumId w:val="49"/>
  </w:num>
  <w:num w:numId="125" w16cid:durableId="630478761">
    <w:abstractNumId w:val="70"/>
  </w:num>
  <w:num w:numId="126" w16cid:durableId="1931038464">
    <w:abstractNumId w:val="51"/>
  </w:num>
  <w:num w:numId="127" w16cid:durableId="1588464838">
    <w:abstractNumId w:val="104"/>
  </w:num>
  <w:num w:numId="128" w16cid:durableId="1548376927">
    <w:abstractNumId w:val="57"/>
  </w:num>
  <w:num w:numId="129" w16cid:durableId="944459747">
    <w:abstractNumId w:val="19"/>
  </w:num>
  <w:num w:numId="130" w16cid:durableId="512493236">
    <w:abstractNumId w:val="9"/>
  </w:num>
  <w:num w:numId="131" w16cid:durableId="707025590">
    <w:abstractNumId w:val="93"/>
  </w:num>
  <w:num w:numId="132" w16cid:durableId="1383753505">
    <w:abstractNumId w:val="83"/>
  </w:num>
  <w:num w:numId="133" w16cid:durableId="8435194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it-IT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26"/>
    <w:rsid w:val="00010409"/>
    <w:rsid w:val="00012108"/>
    <w:rsid w:val="00016748"/>
    <w:rsid w:val="00024C86"/>
    <w:rsid w:val="00043E72"/>
    <w:rsid w:val="0006567E"/>
    <w:rsid w:val="000760DB"/>
    <w:rsid w:val="000C79C2"/>
    <w:rsid w:val="000D2273"/>
    <w:rsid w:val="000F00E7"/>
    <w:rsid w:val="001037EF"/>
    <w:rsid w:val="001053A3"/>
    <w:rsid w:val="00113A04"/>
    <w:rsid w:val="00130862"/>
    <w:rsid w:val="00162AF0"/>
    <w:rsid w:val="0016766E"/>
    <w:rsid w:val="00170063"/>
    <w:rsid w:val="00175643"/>
    <w:rsid w:val="001A1B84"/>
    <w:rsid w:val="001A61B3"/>
    <w:rsid w:val="001B2338"/>
    <w:rsid w:val="001C51D9"/>
    <w:rsid w:val="001E331B"/>
    <w:rsid w:val="001F4530"/>
    <w:rsid w:val="001F4F3E"/>
    <w:rsid w:val="002061A9"/>
    <w:rsid w:val="00214424"/>
    <w:rsid w:val="00217B64"/>
    <w:rsid w:val="00235579"/>
    <w:rsid w:val="00257FAA"/>
    <w:rsid w:val="00262265"/>
    <w:rsid w:val="00263938"/>
    <w:rsid w:val="0028383C"/>
    <w:rsid w:val="002A072C"/>
    <w:rsid w:val="002A180C"/>
    <w:rsid w:val="002C44E2"/>
    <w:rsid w:val="002E258A"/>
    <w:rsid w:val="002E78EB"/>
    <w:rsid w:val="002F25A8"/>
    <w:rsid w:val="00305D77"/>
    <w:rsid w:val="00307AB3"/>
    <w:rsid w:val="00311B66"/>
    <w:rsid w:val="00334DFB"/>
    <w:rsid w:val="003407A9"/>
    <w:rsid w:val="00340DC9"/>
    <w:rsid w:val="00350645"/>
    <w:rsid w:val="00350BD5"/>
    <w:rsid w:val="003562A2"/>
    <w:rsid w:val="003611B3"/>
    <w:rsid w:val="00390379"/>
    <w:rsid w:val="00390A96"/>
    <w:rsid w:val="003C3652"/>
    <w:rsid w:val="003D79FB"/>
    <w:rsid w:val="003F1794"/>
    <w:rsid w:val="00416D18"/>
    <w:rsid w:val="00435CA1"/>
    <w:rsid w:val="00444F02"/>
    <w:rsid w:val="0045153D"/>
    <w:rsid w:val="004547FA"/>
    <w:rsid w:val="00490CC6"/>
    <w:rsid w:val="004C4C84"/>
    <w:rsid w:val="004C4FDE"/>
    <w:rsid w:val="004E4468"/>
    <w:rsid w:val="004F05F9"/>
    <w:rsid w:val="004F283D"/>
    <w:rsid w:val="00512414"/>
    <w:rsid w:val="005509B2"/>
    <w:rsid w:val="005556DB"/>
    <w:rsid w:val="00572D75"/>
    <w:rsid w:val="00597F81"/>
    <w:rsid w:val="005C6D45"/>
    <w:rsid w:val="005D2DBA"/>
    <w:rsid w:val="005D58F7"/>
    <w:rsid w:val="005F3C7A"/>
    <w:rsid w:val="00617D63"/>
    <w:rsid w:val="006303C6"/>
    <w:rsid w:val="00643D1A"/>
    <w:rsid w:val="00652FCF"/>
    <w:rsid w:val="00674588"/>
    <w:rsid w:val="006A7B57"/>
    <w:rsid w:val="006D44C5"/>
    <w:rsid w:val="006D5E17"/>
    <w:rsid w:val="00711AF8"/>
    <w:rsid w:val="00713672"/>
    <w:rsid w:val="0071698E"/>
    <w:rsid w:val="0073562D"/>
    <w:rsid w:val="00735C81"/>
    <w:rsid w:val="007543AA"/>
    <w:rsid w:val="0077628F"/>
    <w:rsid w:val="007B07DE"/>
    <w:rsid w:val="007C7C08"/>
    <w:rsid w:val="007D0E77"/>
    <w:rsid w:val="008270A2"/>
    <w:rsid w:val="00853F77"/>
    <w:rsid w:val="00881864"/>
    <w:rsid w:val="00885CE1"/>
    <w:rsid w:val="00886B57"/>
    <w:rsid w:val="008907FF"/>
    <w:rsid w:val="008B0590"/>
    <w:rsid w:val="008B696C"/>
    <w:rsid w:val="008B6BEE"/>
    <w:rsid w:val="008C04E8"/>
    <w:rsid w:val="008D0512"/>
    <w:rsid w:val="008D0CF5"/>
    <w:rsid w:val="008E32D5"/>
    <w:rsid w:val="008F78D7"/>
    <w:rsid w:val="009200C1"/>
    <w:rsid w:val="00926EFB"/>
    <w:rsid w:val="00927812"/>
    <w:rsid w:val="009357AC"/>
    <w:rsid w:val="00980085"/>
    <w:rsid w:val="00997127"/>
    <w:rsid w:val="009C6954"/>
    <w:rsid w:val="009D216F"/>
    <w:rsid w:val="009D2792"/>
    <w:rsid w:val="009D3248"/>
    <w:rsid w:val="009E3847"/>
    <w:rsid w:val="009F2D69"/>
    <w:rsid w:val="00A07630"/>
    <w:rsid w:val="00A227A2"/>
    <w:rsid w:val="00A33DE0"/>
    <w:rsid w:val="00A43BA2"/>
    <w:rsid w:val="00A542AA"/>
    <w:rsid w:val="00A65E8A"/>
    <w:rsid w:val="00A87896"/>
    <w:rsid w:val="00A92C36"/>
    <w:rsid w:val="00AC0742"/>
    <w:rsid w:val="00AC1EE7"/>
    <w:rsid w:val="00AF71CB"/>
    <w:rsid w:val="00B05868"/>
    <w:rsid w:val="00B607D0"/>
    <w:rsid w:val="00B650C6"/>
    <w:rsid w:val="00B661AC"/>
    <w:rsid w:val="00B83733"/>
    <w:rsid w:val="00BA63C2"/>
    <w:rsid w:val="00BB2C4C"/>
    <w:rsid w:val="00BB7DE1"/>
    <w:rsid w:val="00BC6939"/>
    <w:rsid w:val="00BC71FE"/>
    <w:rsid w:val="00BD0BC4"/>
    <w:rsid w:val="00BE1875"/>
    <w:rsid w:val="00BE2B62"/>
    <w:rsid w:val="00BE45C8"/>
    <w:rsid w:val="00BF2331"/>
    <w:rsid w:val="00BF7463"/>
    <w:rsid w:val="00C13A7D"/>
    <w:rsid w:val="00C30889"/>
    <w:rsid w:val="00C6381C"/>
    <w:rsid w:val="00C82048"/>
    <w:rsid w:val="00C82AA5"/>
    <w:rsid w:val="00C85640"/>
    <w:rsid w:val="00C90A2E"/>
    <w:rsid w:val="00CC5861"/>
    <w:rsid w:val="00CE12E1"/>
    <w:rsid w:val="00D24218"/>
    <w:rsid w:val="00D30B81"/>
    <w:rsid w:val="00D3649E"/>
    <w:rsid w:val="00D37908"/>
    <w:rsid w:val="00D65327"/>
    <w:rsid w:val="00D9564A"/>
    <w:rsid w:val="00DE0DCB"/>
    <w:rsid w:val="00DF0FDA"/>
    <w:rsid w:val="00E11271"/>
    <w:rsid w:val="00E117AE"/>
    <w:rsid w:val="00E142DA"/>
    <w:rsid w:val="00E16F51"/>
    <w:rsid w:val="00E23793"/>
    <w:rsid w:val="00E70D6A"/>
    <w:rsid w:val="00E753C8"/>
    <w:rsid w:val="00E75457"/>
    <w:rsid w:val="00EB0B6E"/>
    <w:rsid w:val="00EC6726"/>
    <w:rsid w:val="00EE70C1"/>
    <w:rsid w:val="00EF2942"/>
    <w:rsid w:val="00EF2E3B"/>
    <w:rsid w:val="00F106EC"/>
    <w:rsid w:val="00F169E1"/>
    <w:rsid w:val="00F441DD"/>
    <w:rsid w:val="00F647A7"/>
    <w:rsid w:val="00F6486F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9A11EB"/>
  <w15:docId w15:val="{6621B40B-20CF-44F6-B907-FAA67AF1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rsid w:val="002E258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8A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58A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E258A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2E258A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258A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2E258A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258A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58A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E258A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58A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58A"/>
    <w:rPr>
      <w:rFonts w:ascii="Segoe UI" w:hAnsi="Segoe UI" w:cs="Segoe U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2E258A"/>
  </w:style>
  <w:style w:type="paragraph" w:styleId="TOCHeading">
    <w:name w:val="TOC Heading"/>
    <w:basedOn w:val="Heading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unhideWhenUsed/>
    <w:rsid w:val="002E25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258A"/>
    <w:rPr>
      <w:rFonts w:ascii="Segoe UI" w:hAnsi="Segoe UI" w:cs="Segoe U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E258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258A"/>
    <w:rPr>
      <w:rFonts w:ascii="Segoe UI" w:hAnsi="Segoe UI" w:cs="Segoe U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E258A"/>
    <w:rPr>
      <w:rFonts w:ascii="Segoe UI" w:hAnsi="Segoe UI" w:cs="Segoe U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E258A"/>
    <w:rPr>
      <w:rFonts w:ascii="Segoe UI" w:hAnsi="Segoe UI" w:cs="Segoe U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E258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E258A"/>
    <w:rPr>
      <w:rFonts w:ascii="Segoe UI" w:hAnsi="Segoe UI" w:cs="Segoe U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E258A"/>
    <w:rPr>
      <w:rFonts w:ascii="Segoe UI" w:hAnsi="Segoe UI" w:cs="Segoe U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E258A"/>
    <w:rPr>
      <w:rFonts w:ascii="Segoe UI" w:hAnsi="Segoe UI" w:cs="Segoe U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E258A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E258A"/>
    <w:rPr>
      <w:rFonts w:ascii="Segoe UI" w:hAnsi="Segoe UI" w:cs="Segoe UI"/>
    </w:rPr>
  </w:style>
  <w:style w:type="table" w:styleId="ColorfulGrid">
    <w:name w:val="Colorful Grid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E258A"/>
  </w:style>
  <w:style w:type="character" w:customStyle="1" w:styleId="DateChar">
    <w:name w:val="Date Char"/>
    <w:basedOn w:val="DefaultParagraphFont"/>
    <w:link w:val="Date"/>
    <w:uiPriority w:val="99"/>
    <w:semiHidden/>
    <w:rsid w:val="002E258A"/>
    <w:rPr>
      <w:rFonts w:ascii="Segoe UI" w:hAnsi="Segoe UI" w:cs="Segoe U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25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E258A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E258A"/>
    <w:rPr>
      <w:rFonts w:ascii="Segoe UI" w:hAnsi="Segoe UI" w:cs="Segoe UI"/>
    </w:rPr>
  </w:style>
  <w:style w:type="character" w:styleId="EndnoteReference">
    <w:name w:val="end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58A"/>
    <w:rPr>
      <w:rFonts w:ascii="Segoe UI" w:hAnsi="Segoe UI" w:cs="Segoe U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258A"/>
    <w:rPr>
      <w:rFonts w:ascii="Segoe UI" w:hAnsi="Segoe UI" w:cs="Segoe UI"/>
      <w:szCs w:val="20"/>
    </w:rPr>
  </w:style>
  <w:style w:type="table" w:styleId="GridTable1Light-Accent2">
    <w:name w:val="Grid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E258A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E258A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258A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258A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8A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List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2E25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E258A"/>
    <w:rPr>
      <w:rFonts w:ascii="Consolas" w:hAnsi="Consolas" w:cs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NormalIndent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E258A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E258A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PlainTable1">
    <w:name w:val="Plain Table 1"/>
    <w:basedOn w:val="Table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E258A"/>
    <w:rPr>
      <w:rFonts w:ascii="Consolas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E25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E258A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E258A"/>
  </w:style>
  <w:style w:type="table" w:styleId="TableProfessional">
    <w:name w:val="Table Professional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NumberChar">
    <w:name w:val="List Number Char"/>
    <w:basedOn w:val="DefaultParagraphFont"/>
    <w:link w:val="ListNumber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NumberCh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oList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NoList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NoList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2E258A"/>
    <w:rPr>
      <w:rFonts w:ascii="Segoe UI" w:hAnsi="Segoe UI" w:cs="Segoe U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16D18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1F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con-manip">
    <w:name w:val="icon-manip"/>
    <w:basedOn w:val="DefaultParagraphFont"/>
    <w:rsid w:val="001F4F3E"/>
  </w:style>
  <w:style w:type="table" w:customStyle="1" w:styleId="TableNormal1">
    <w:name w:val="Table Normal1"/>
    <w:uiPriority w:val="2"/>
    <w:semiHidden/>
    <w:unhideWhenUsed/>
    <w:qFormat/>
    <w:rsid w:val="00735C81"/>
    <w:pPr>
      <w:widowControl w:val="0"/>
      <w:spacing w:before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5C81"/>
    <w:pPr>
      <w:widowControl w:val="0"/>
      <w:spacing w:before="0" w:line="240" w:lineRule="auto"/>
    </w:pPr>
    <w:rPr>
      <w:rFonts w:asciiTheme="minorHAnsi" w:hAnsiTheme="minorHAnsi" w:cstheme="minorBidi"/>
      <w:lang w:val="en-US"/>
    </w:rPr>
  </w:style>
  <w:style w:type="character" w:customStyle="1" w:styleId="hljs-addition">
    <w:name w:val="hljs-addition"/>
    <w:basedOn w:val="DefaultParagraphFont"/>
    <w:rsid w:val="00EF2942"/>
  </w:style>
  <w:style w:type="paragraph" w:customStyle="1" w:styleId="isselectedend">
    <w:name w:val="isselectedend"/>
    <w:basedOn w:val="Normal"/>
    <w:rsid w:val="003C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9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0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1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7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-ASUS\AppData\Roaming\Microsoft\Templates\Tutoriel%20sur%20comment%20ins&#233;rer%20votre%20premi&#232;re%20table%20des%20mati&#232;res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94494-B264-4498-BFBB-324910A8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C:\Users\PC-ASUS\AppData\Roaming\Microsoft\Templates\Tutoriel sur comment insérer votre première table des matières.dotx</Template>
  <TotalTime>29</TotalTime>
  <Pages>12</Pages>
  <Words>1368</Words>
  <Characters>7803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9153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Souleymane Mouctar Diallo</cp:lastModifiedBy>
  <cp:revision>7</cp:revision>
  <dcterms:created xsi:type="dcterms:W3CDTF">2023-08-29T06:10:00Z</dcterms:created>
  <dcterms:modified xsi:type="dcterms:W3CDTF">2026-01-17T14:40:00Z</dcterms:modified>
</cp:coreProperties>
</file>