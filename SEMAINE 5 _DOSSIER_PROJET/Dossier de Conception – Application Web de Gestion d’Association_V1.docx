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6ADA" w14:textId="69FE72F7" w:rsidR="007E339F" w:rsidRPr="00822CB4" w:rsidRDefault="007E339F" w:rsidP="00822CB4">
      <w:pPr>
        <w:pStyle w:val="Heading1"/>
        <w:jc w:val="center"/>
        <w:rPr>
          <w:rFonts w:ascii="Segoe UI" w:hAnsi="Segoe UI" w:cs="Segoe UI"/>
          <w:sz w:val="44"/>
          <w:szCs w:val="44"/>
        </w:rPr>
      </w:pPr>
      <w:r w:rsidRPr="00822CB4">
        <w:rPr>
          <w:rFonts w:ascii="Segoe UI" w:hAnsi="Segoe UI" w:cs="Segoe UI"/>
          <w:sz w:val="44"/>
          <w:szCs w:val="44"/>
        </w:rPr>
        <w:t>Dossier de Conception – Application Web de Gestion d’Association (V1)</w:t>
      </w:r>
    </w:p>
    <w:p w14:paraId="48F01FAF" w14:textId="77777777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t>1. Introduction</w:t>
      </w:r>
    </w:p>
    <w:p w14:paraId="3EFC6B65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1.1 Nom du projet</w:t>
      </w:r>
    </w:p>
    <w:p w14:paraId="74B0CDF7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AssoManager</w:t>
      </w:r>
      <w:r w:rsidRPr="007E339F">
        <w:rPr>
          <w:rFonts w:ascii="Segoe UI" w:hAnsi="Segoe UI" w:cs="Segoe UI"/>
          <w:sz w:val="22"/>
          <w:szCs w:val="22"/>
        </w:rPr>
        <w:t xml:space="preserve"> (nom provisoire)</w:t>
      </w:r>
    </w:p>
    <w:p w14:paraId="3DDA797D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1.2 Objectif du projet</w:t>
      </w:r>
    </w:p>
    <w:p w14:paraId="01737486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Développer une application web simple de </w:t>
      </w:r>
      <w:r w:rsidRPr="007E339F">
        <w:rPr>
          <w:rStyle w:val="Strong"/>
          <w:sz w:val="22"/>
          <w:szCs w:val="22"/>
        </w:rPr>
        <w:t>gestion d’association</w:t>
      </w:r>
      <w:r w:rsidRPr="007E339F">
        <w:rPr>
          <w:rFonts w:ascii="Segoe UI" w:hAnsi="Segoe UI" w:cs="Segoe UI"/>
          <w:sz w:val="22"/>
          <w:szCs w:val="22"/>
        </w:rPr>
        <w:t xml:space="preserve"> permettant :</w:t>
      </w:r>
    </w:p>
    <w:p w14:paraId="4549F06D" w14:textId="77777777" w:rsidR="007E339F" w:rsidRPr="007E339F" w:rsidRDefault="007E339F" w:rsidP="00A234CE">
      <w:pPr>
        <w:pStyle w:val="isselectedend"/>
        <w:numPr>
          <w:ilvl w:val="0"/>
          <w:numId w:val="13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la </w:t>
      </w:r>
      <w:r w:rsidRPr="007E339F">
        <w:rPr>
          <w:rStyle w:val="Strong"/>
          <w:sz w:val="22"/>
          <w:szCs w:val="22"/>
        </w:rPr>
        <w:t>gestion des utilisateurs</w:t>
      </w:r>
      <w:r w:rsidRPr="007E339F">
        <w:rPr>
          <w:rFonts w:ascii="Segoe UI" w:hAnsi="Segoe UI" w:cs="Segoe UI"/>
          <w:sz w:val="22"/>
          <w:szCs w:val="22"/>
        </w:rPr>
        <w:t xml:space="preserve"> (rôles : </w:t>
      </w:r>
      <w:r w:rsidRPr="007E339F">
        <w:rPr>
          <w:rStyle w:val="Strong"/>
          <w:sz w:val="22"/>
          <w:szCs w:val="22"/>
        </w:rPr>
        <w:t>Admin</w:t>
      </w:r>
      <w:r w:rsidRPr="007E339F">
        <w:rPr>
          <w:rFonts w:ascii="Segoe UI" w:hAnsi="Segoe UI" w:cs="Segoe UI"/>
          <w:sz w:val="22"/>
          <w:szCs w:val="22"/>
        </w:rPr>
        <w:t xml:space="preserve">, </w:t>
      </w:r>
      <w:r w:rsidRPr="007E339F">
        <w:rPr>
          <w:rStyle w:val="Strong"/>
          <w:sz w:val="22"/>
          <w:szCs w:val="22"/>
        </w:rPr>
        <w:t>Membre</w:t>
      </w:r>
      <w:r w:rsidRPr="007E339F">
        <w:rPr>
          <w:rFonts w:ascii="Segoe UI" w:hAnsi="Segoe UI" w:cs="Segoe UI"/>
          <w:sz w:val="22"/>
          <w:szCs w:val="22"/>
        </w:rPr>
        <w:t>)</w:t>
      </w:r>
    </w:p>
    <w:p w14:paraId="409964D5" w14:textId="77777777" w:rsidR="007E339F" w:rsidRPr="007E339F" w:rsidRDefault="007E339F" w:rsidP="00A234CE">
      <w:pPr>
        <w:pStyle w:val="isselectedend"/>
        <w:numPr>
          <w:ilvl w:val="0"/>
          <w:numId w:val="13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l’</w:t>
      </w:r>
      <w:r w:rsidRPr="007E339F">
        <w:rPr>
          <w:rStyle w:val="Strong"/>
          <w:sz w:val="22"/>
          <w:szCs w:val="22"/>
        </w:rPr>
        <w:t>authentification</w:t>
      </w:r>
      <w:r w:rsidRPr="007E339F">
        <w:rPr>
          <w:rFonts w:ascii="Segoe UI" w:hAnsi="Segoe UI" w:cs="Segoe UI"/>
          <w:sz w:val="22"/>
          <w:szCs w:val="22"/>
        </w:rPr>
        <w:t xml:space="preserve"> (inscription, connexion, déconnexion)</w:t>
      </w:r>
    </w:p>
    <w:p w14:paraId="57BE1F83" w14:textId="77777777" w:rsidR="007E339F" w:rsidRPr="007E339F" w:rsidRDefault="007E339F" w:rsidP="00A234CE">
      <w:pPr>
        <w:pStyle w:val="isselectedend"/>
        <w:numPr>
          <w:ilvl w:val="0"/>
          <w:numId w:val="13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le </w:t>
      </w:r>
      <w:r w:rsidRPr="007E339F">
        <w:rPr>
          <w:rStyle w:val="Strong"/>
          <w:sz w:val="22"/>
          <w:szCs w:val="22"/>
        </w:rPr>
        <w:t>paiement et le suivi des cotisations mensuelles</w:t>
      </w:r>
      <w:r w:rsidRPr="007E339F">
        <w:rPr>
          <w:rFonts w:ascii="Segoe UI" w:hAnsi="Segoe UI" w:cs="Segoe UI"/>
          <w:sz w:val="22"/>
          <w:szCs w:val="22"/>
        </w:rPr>
        <w:t>.</w:t>
      </w:r>
    </w:p>
    <w:p w14:paraId="33CBC027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1.3 But du document</w:t>
      </w:r>
    </w:p>
    <w:p w14:paraId="2A9770A9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Ce dossier de conception traduit les exigences du Cahier des Charges en choix techniques et structures concrètes pour le développement :</w:t>
      </w:r>
    </w:p>
    <w:p w14:paraId="0EC9CABB" w14:textId="77777777" w:rsidR="007E339F" w:rsidRPr="007E339F" w:rsidRDefault="007E339F" w:rsidP="00A234CE">
      <w:pPr>
        <w:pStyle w:val="isselectedend"/>
        <w:numPr>
          <w:ilvl w:val="0"/>
          <w:numId w:val="135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Front-end : React (SPA)</w:t>
      </w:r>
    </w:p>
    <w:p w14:paraId="6E731869" w14:textId="77777777" w:rsidR="007E339F" w:rsidRPr="007E339F" w:rsidRDefault="007E339F" w:rsidP="00A234CE">
      <w:pPr>
        <w:pStyle w:val="isselectedend"/>
        <w:numPr>
          <w:ilvl w:val="0"/>
          <w:numId w:val="135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Back-end : Laravel (API REST)</w:t>
      </w:r>
      <w:r w:rsidRPr="007E339F">
        <w:rPr>
          <w:rFonts w:ascii="Segoe UI" w:hAnsi="Segoe UI" w:cs="Segoe UI"/>
          <w:sz w:val="22"/>
          <w:szCs w:val="22"/>
        </w:rPr>
        <w:t xml:space="preserve"> </w:t>
      </w:r>
    </w:p>
    <w:p w14:paraId="507C61FD" w14:textId="77777777" w:rsidR="007E339F" w:rsidRPr="007E339F" w:rsidRDefault="004341CF" w:rsidP="00A234CE">
      <w:pPr>
        <w:spacing w:line="240" w:lineRule="auto"/>
        <w:rPr>
          <w:sz w:val="21"/>
          <w:szCs w:val="21"/>
        </w:rPr>
      </w:pPr>
      <w:r>
        <w:rPr>
          <w:noProof/>
        </w:rPr>
      </w:r>
      <w:r>
        <w:pict w14:anchorId="57F2BE8E">
          <v:rect id="Horizontal Line 1" o:spid="_x0000_s2050" style="width:453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FGdT9wAAAAHAQAADwAAAGRycy9kb3ducmV2Lnht&#13;&#10;bEyPwU7DMBBE70j9B2srcaNOK6ggjVOlQK+VKEjAzY0XO2q8jmK3CX/PwqVcRlqNZvZNsR59K87Y&#13;&#10;xyaQgvksA4FUB9OQVfD2ur25BxGTJqPbQKjgGyOsy8lVoXMTBnrB8z5ZwSUUc63ApdTlUsbaoddx&#13;&#10;Fjok9r5C73Xis7fS9Hrgct/KRZYtpdcN8QenO3x0WB/3J6/gufvcVXc2yuo9uY9j2Axbt7NKXU/H&#13;&#10;pxVLtQKRcEyXBPxuYH4oGewQTmSiaBXwmvSn7D1ky1sQBwULkGUh//OXP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QUZ1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EC80BB0" w14:textId="77777777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t>2. Architecture Générale</w:t>
      </w:r>
    </w:p>
    <w:p w14:paraId="6B75448A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2.1 Vue d’ensemble</w:t>
      </w:r>
    </w:p>
    <w:p w14:paraId="0CD347AA" w14:textId="77777777" w:rsidR="007E339F" w:rsidRPr="007E339F" w:rsidRDefault="007E339F" w:rsidP="00A234CE">
      <w:pPr>
        <w:pStyle w:val="isselectedend"/>
        <w:numPr>
          <w:ilvl w:val="0"/>
          <w:numId w:val="136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React (SPA)</w:t>
      </w:r>
      <w:r w:rsidRPr="007E339F">
        <w:rPr>
          <w:rFonts w:ascii="Segoe UI" w:hAnsi="Segoe UI" w:cs="Segoe UI"/>
          <w:sz w:val="22"/>
          <w:szCs w:val="22"/>
        </w:rPr>
        <w:t xml:space="preserve"> : interface utilisateur, routing, formulaires, affichage des données</w:t>
      </w:r>
    </w:p>
    <w:p w14:paraId="2070FD08" w14:textId="77777777" w:rsidR="007E339F" w:rsidRPr="007E339F" w:rsidRDefault="007E339F" w:rsidP="00A234CE">
      <w:pPr>
        <w:pStyle w:val="isselectedend"/>
        <w:numPr>
          <w:ilvl w:val="0"/>
          <w:numId w:val="136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Laravel (API REST)</w:t>
      </w:r>
      <w:r w:rsidRPr="007E339F">
        <w:rPr>
          <w:rFonts w:ascii="Segoe UI" w:hAnsi="Segoe UI" w:cs="Segoe UI"/>
          <w:sz w:val="22"/>
          <w:szCs w:val="22"/>
        </w:rPr>
        <w:t xml:space="preserve"> : authentification, logique métier, accès base de données</w:t>
      </w:r>
    </w:p>
    <w:p w14:paraId="29A7DF32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Interaction :</w:t>
      </w:r>
      <w:r w:rsidRPr="007E339F">
        <w:rPr>
          <w:rFonts w:ascii="Segoe UI" w:hAnsi="Segoe UI" w:cs="Segoe UI"/>
          <w:sz w:val="22"/>
          <w:szCs w:val="22"/>
        </w:rPr>
        <w:br/>
        <w:t xml:space="preserve">React </w:t>
      </w:r>
      <w:r w:rsidRPr="007E339F">
        <w:rPr>
          <w:rFonts w:ascii="Cambria Math" w:hAnsi="Cambria Math" w:cs="Cambria Math"/>
          <w:sz w:val="22"/>
          <w:szCs w:val="22"/>
        </w:rPr>
        <w:t>⇄</w:t>
      </w:r>
      <w:r w:rsidRPr="007E339F">
        <w:rPr>
          <w:rFonts w:ascii="Segoe UI" w:hAnsi="Segoe UI" w:cs="Segoe UI"/>
          <w:sz w:val="22"/>
          <w:szCs w:val="22"/>
        </w:rPr>
        <w:t xml:space="preserve"> (Requêtes HTTP JSON / API) </w:t>
      </w:r>
      <w:r w:rsidRPr="007E339F">
        <w:rPr>
          <w:rFonts w:ascii="Cambria Math" w:hAnsi="Cambria Math" w:cs="Cambria Math"/>
          <w:sz w:val="22"/>
          <w:szCs w:val="22"/>
        </w:rPr>
        <w:t>⇄</w:t>
      </w:r>
      <w:r w:rsidRPr="007E339F">
        <w:rPr>
          <w:rFonts w:ascii="Segoe UI" w:hAnsi="Segoe UI" w:cs="Segoe UI"/>
          <w:sz w:val="22"/>
          <w:szCs w:val="22"/>
        </w:rPr>
        <w:t xml:space="preserve"> Laravel </w:t>
      </w:r>
      <w:r w:rsidRPr="007E339F">
        <w:rPr>
          <w:rFonts w:ascii="Cambria Math" w:hAnsi="Cambria Math" w:cs="Cambria Math"/>
          <w:sz w:val="22"/>
          <w:szCs w:val="22"/>
        </w:rPr>
        <w:t>⇄</w:t>
      </w:r>
      <w:r w:rsidRPr="007E339F">
        <w:rPr>
          <w:rFonts w:ascii="Segoe UI" w:hAnsi="Segoe UI" w:cs="Segoe UI"/>
          <w:sz w:val="22"/>
          <w:szCs w:val="22"/>
        </w:rPr>
        <w:t xml:space="preserve"> Base de données </w:t>
      </w:r>
    </w:p>
    <w:p w14:paraId="282A38FD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2.2 Approche choisie</w:t>
      </w:r>
    </w:p>
    <w:p w14:paraId="76D901BF" w14:textId="77777777" w:rsidR="007E339F" w:rsidRPr="007E339F" w:rsidRDefault="007E339F" w:rsidP="00A234CE">
      <w:pPr>
        <w:pStyle w:val="isselectedend"/>
        <w:numPr>
          <w:ilvl w:val="0"/>
          <w:numId w:val="13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SPA (Single Page Application) côté React</w:t>
      </w:r>
    </w:p>
    <w:p w14:paraId="7E24F34B" w14:textId="77777777" w:rsidR="007E339F" w:rsidRPr="007E339F" w:rsidRDefault="007E339F" w:rsidP="00A234CE">
      <w:pPr>
        <w:pStyle w:val="isselectedend"/>
        <w:numPr>
          <w:ilvl w:val="0"/>
          <w:numId w:val="13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API RESTful côté Laravel</w:t>
      </w:r>
    </w:p>
    <w:p w14:paraId="6A968EA3" w14:textId="77777777" w:rsidR="007E339F" w:rsidRPr="007E339F" w:rsidRDefault="007E339F" w:rsidP="00A234CE">
      <w:pPr>
        <w:pStyle w:val="isselectedend"/>
        <w:numPr>
          <w:ilvl w:val="0"/>
          <w:numId w:val="13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lastRenderedPageBreak/>
        <w:t xml:space="preserve">Authentification par </w:t>
      </w:r>
      <w:r w:rsidRPr="007E339F">
        <w:rPr>
          <w:rStyle w:val="Strong"/>
          <w:sz w:val="22"/>
          <w:szCs w:val="22"/>
        </w:rPr>
        <w:t>token</w:t>
      </w:r>
      <w:r w:rsidRPr="007E339F">
        <w:rPr>
          <w:rFonts w:ascii="Segoe UI" w:hAnsi="Segoe UI" w:cs="Segoe UI"/>
          <w:sz w:val="22"/>
          <w:szCs w:val="22"/>
        </w:rPr>
        <w:t xml:space="preserve"> (Laravel Sanctum recommandé)</w:t>
      </w:r>
    </w:p>
    <w:p w14:paraId="4C03932B" w14:textId="77777777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t>3. Modèle de Données (Structure Base de Données)</w:t>
      </w:r>
    </w:p>
    <w:p w14:paraId="086C0AC3" w14:textId="77777777" w:rsidR="00C7067B" w:rsidRDefault="00C7067B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</w:p>
    <w:p w14:paraId="4D1F6FF8" w14:textId="618D651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3.1 Table : users</w:t>
      </w:r>
    </w:p>
    <w:p w14:paraId="4A176A1D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id (BIGINT, PK)</w:t>
      </w:r>
    </w:p>
    <w:p w14:paraId="7F4EBF63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first_name (VARCHAR)</w:t>
      </w:r>
    </w:p>
    <w:p w14:paraId="0B11258A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last_name (VARCHAR)</w:t>
      </w:r>
    </w:p>
    <w:p w14:paraId="2BD9DA41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email (VARCHAR, UNIQUE)</w:t>
      </w:r>
    </w:p>
    <w:p w14:paraId="5F96AF27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password (VARCHAR)</w:t>
      </w:r>
    </w:p>
    <w:p w14:paraId="32CA4635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role (ENUM: ADMIN, MEMBER) </w:t>
      </w:r>
      <w:r w:rsidRPr="007E339F">
        <w:rPr>
          <w:rStyle w:val="Emphasis"/>
          <w:sz w:val="22"/>
          <w:szCs w:val="22"/>
        </w:rPr>
        <w:t>(ou VARCHAR simple)</w:t>
      </w:r>
    </w:p>
    <w:p w14:paraId="14F42D55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status (ENUM: ACTIVE, INACTIVE) </w:t>
      </w:r>
      <w:r w:rsidRPr="007E339F">
        <w:rPr>
          <w:rStyle w:val="Emphasis"/>
          <w:sz w:val="22"/>
          <w:szCs w:val="22"/>
        </w:rPr>
        <w:t>(ou BOOLEAN is_active)</w:t>
      </w:r>
    </w:p>
    <w:p w14:paraId="767BD3B1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created_at (DATETIME)</w:t>
      </w:r>
    </w:p>
    <w:p w14:paraId="077527E3" w14:textId="77777777" w:rsidR="007E339F" w:rsidRPr="007E339F" w:rsidRDefault="007E339F" w:rsidP="00A234CE">
      <w:pPr>
        <w:pStyle w:val="isselectedend"/>
        <w:numPr>
          <w:ilvl w:val="0"/>
          <w:numId w:val="13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updated_at (DATETIME)</w:t>
      </w:r>
    </w:p>
    <w:p w14:paraId="3487E93C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3.2 Table : contribution_payments</w:t>
      </w:r>
    </w:p>
    <w:p w14:paraId="5D0B7E5C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id (BIGINT, PK)</w:t>
      </w:r>
    </w:p>
    <w:p w14:paraId="1CFB67EA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user_id (BIGINT, FK vers users)</w:t>
      </w:r>
    </w:p>
    <w:p w14:paraId="73CE4356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year (INT) — ex: 2026</w:t>
      </w:r>
    </w:p>
    <w:p w14:paraId="4AFA3772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month (INT) — 1 à 12</w:t>
      </w:r>
    </w:p>
    <w:p w14:paraId="7C2DFE55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amount (DECIMAL ou INT)</w:t>
      </w:r>
    </w:p>
    <w:p w14:paraId="0B82EEA1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payment_date (DATE ou DATETIME)</w:t>
      </w:r>
    </w:p>
    <w:p w14:paraId="3909519C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payment_method (ENUM: CASH, TRANSFER, OTHER)</w:t>
      </w:r>
    </w:p>
    <w:p w14:paraId="358C8D36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reference (VARCHAR, NULLABLE)</w:t>
      </w:r>
    </w:p>
    <w:p w14:paraId="6C122BA7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created_at (DATETIME)</w:t>
      </w:r>
    </w:p>
    <w:p w14:paraId="10219A1C" w14:textId="77777777" w:rsidR="007E339F" w:rsidRPr="007E339F" w:rsidRDefault="007E339F" w:rsidP="00A234CE">
      <w:pPr>
        <w:pStyle w:val="isselectedend"/>
        <w:numPr>
          <w:ilvl w:val="0"/>
          <w:numId w:val="13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updated_at (DATETIME)</w:t>
      </w:r>
    </w:p>
    <w:p w14:paraId="7421E1FC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3.3 Contraintes et règles métier</w:t>
      </w:r>
    </w:p>
    <w:p w14:paraId="52E77B21" w14:textId="77777777" w:rsidR="007E339F" w:rsidRPr="007E339F" w:rsidRDefault="007E339F" w:rsidP="00A234CE">
      <w:pPr>
        <w:pStyle w:val="isselectedend"/>
        <w:numPr>
          <w:ilvl w:val="0"/>
          <w:numId w:val="140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Unicité</w:t>
      </w:r>
      <w:r w:rsidRPr="007E339F">
        <w:rPr>
          <w:rFonts w:ascii="Segoe UI" w:hAnsi="Segoe UI" w:cs="Segoe UI"/>
          <w:sz w:val="22"/>
          <w:szCs w:val="22"/>
        </w:rPr>
        <w:t xml:space="preserve"> : (user_id, year, month) UNIQUE</w:t>
      </w:r>
      <w:r w:rsidRPr="007E339F">
        <w:rPr>
          <w:rFonts w:ascii="Segoe UI" w:hAnsi="Segoe UI" w:cs="Segoe UI"/>
          <w:sz w:val="22"/>
          <w:szCs w:val="22"/>
        </w:rPr>
        <w:br/>
        <w:t>→ empêche 2 cotisations validées pour le même mois/année</w:t>
      </w:r>
    </w:p>
    <w:p w14:paraId="156B8120" w14:textId="77777777" w:rsidR="007E339F" w:rsidRPr="007E339F" w:rsidRDefault="007E339F" w:rsidP="00A234CE">
      <w:pPr>
        <w:pStyle w:val="isselectedend"/>
        <w:numPr>
          <w:ilvl w:val="0"/>
          <w:numId w:val="140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Un paiement appartient à </w:t>
      </w:r>
      <w:r w:rsidRPr="007E339F">
        <w:rPr>
          <w:rStyle w:val="Strong"/>
          <w:sz w:val="22"/>
          <w:szCs w:val="22"/>
        </w:rPr>
        <w:t>un seul membre</w:t>
      </w:r>
      <w:r w:rsidRPr="007E339F">
        <w:rPr>
          <w:rFonts w:ascii="Segoe UI" w:hAnsi="Segoe UI" w:cs="Segoe UI"/>
          <w:sz w:val="22"/>
          <w:szCs w:val="22"/>
        </w:rPr>
        <w:t>.</w:t>
      </w:r>
    </w:p>
    <w:p w14:paraId="58455DD3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3.4 Relations (Eloquent)</w:t>
      </w:r>
    </w:p>
    <w:p w14:paraId="782D4024" w14:textId="77777777" w:rsidR="007E339F" w:rsidRPr="007E339F" w:rsidRDefault="007E339F" w:rsidP="00A234CE">
      <w:pPr>
        <w:pStyle w:val="isselectedend"/>
        <w:numPr>
          <w:ilvl w:val="0"/>
          <w:numId w:val="14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User </w:t>
      </w:r>
      <w:r w:rsidRPr="007E339F">
        <w:rPr>
          <w:rStyle w:val="Strong"/>
          <w:sz w:val="22"/>
          <w:szCs w:val="22"/>
        </w:rPr>
        <w:t>hasMany</w:t>
      </w:r>
      <w:r w:rsidRPr="007E339F">
        <w:rPr>
          <w:rFonts w:ascii="Segoe UI" w:hAnsi="Segoe UI" w:cs="Segoe UI"/>
          <w:sz w:val="22"/>
          <w:szCs w:val="22"/>
        </w:rPr>
        <w:t xml:space="preserve"> ContributionPayment</w:t>
      </w:r>
    </w:p>
    <w:p w14:paraId="7B0292C5" w14:textId="77777777" w:rsidR="007E339F" w:rsidRPr="007E339F" w:rsidRDefault="007E339F" w:rsidP="00A234CE">
      <w:pPr>
        <w:pStyle w:val="isselectedend"/>
        <w:numPr>
          <w:ilvl w:val="0"/>
          <w:numId w:val="14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ContributionPayment </w:t>
      </w:r>
      <w:r w:rsidRPr="007E339F">
        <w:rPr>
          <w:rStyle w:val="Strong"/>
          <w:sz w:val="22"/>
          <w:szCs w:val="22"/>
        </w:rPr>
        <w:t>belongsTo</w:t>
      </w:r>
      <w:r w:rsidRPr="007E339F">
        <w:rPr>
          <w:rFonts w:ascii="Segoe UI" w:hAnsi="Segoe UI" w:cs="Segoe UI"/>
          <w:sz w:val="22"/>
          <w:szCs w:val="22"/>
        </w:rPr>
        <w:t xml:space="preserve"> User </w:t>
      </w:r>
    </w:p>
    <w:p w14:paraId="31B64F7D" w14:textId="77777777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lastRenderedPageBreak/>
        <w:t>4. Conception de l’API Back-end (Laravel)</w:t>
      </w:r>
    </w:p>
    <w:p w14:paraId="3A1433CB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Emphasis"/>
          <w:sz w:val="22"/>
          <w:szCs w:val="22"/>
        </w:rPr>
        <w:t>(Liste des endpoints + méthode + URL + description + besoin d’auth )</w:t>
      </w:r>
    </w:p>
    <w:p w14:paraId="3413D43B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4.1 Auth</w:t>
      </w:r>
    </w:p>
    <w:p w14:paraId="77C19AF8" w14:textId="77777777" w:rsidR="007E339F" w:rsidRPr="007E339F" w:rsidRDefault="007E339F" w:rsidP="00A234CE">
      <w:pPr>
        <w:pStyle w:val="isselectedend"/>
        <w:numPr>
          <w:ilvl w:val="0"/>
          <w:numId w:val="142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POST /api/register</w:t>
      </w:r>
      <w:r w:rsidRPr="007E339F">
        <w:rPr>
          <w:rFonts w:ascii="Segoe UI" w:hAnsi="Segoe UI" w:cs="Segoe UI"/>
          <w:sz w:val="22"/>
          <w:szCs w:val="22"/>
        </w:rPr>
        <w:br/>
        <w:t xml:space="preserve">Créer un compte membre (role=MEMBER, status=ACTIVE). </w:t>
      </w:r>
      <w:r w:rsidRPr="007E339F">
        <w:rPr>
          <w:rStyle w:val="Emphasis"/>
          <w:sz w:val="22"/>
          <w:szCs w:val="22"/>
        </w:rPr>
        <w:t>(Auth: Non)</w:t>
      </w:r>
    </w:p>
    <w:p w14:paraId="59631D7E" w14:textId="77777777" w:rsidR="007E339F" w:rsidRPr="007E339F" w:rsidRDefault="007E339F" w:rsidP="00A234CE">
      <w:pPr>
        <w:pStyle w:val="isselectedend"/>
        <w:numPr>
          <w:ilvl w:val="0"/>
          <w:numId w:val="142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POST /api/login</w:t>
      </w:r>
      <w:r w:rsidRPr="007E339F">
        <w:rPr>
          <w:rFonts w:ascii="Segoe UI" w:hAnsi="Segoe UI" w:cs="Segoe UI"/>
          <w:sz w:val="22"/>
          <w:szCs w:val="22"/>
        </w:rPr>
        <w:br/>
        <w:t xml:space="preserve">Authentifier et retourner un token + user. </w:t>
      </w:r>
      <w:r w:rsidRPr="007E339F">
        <w:rPr>
          <w:rStyle w:val="Emphasis"/>
          <w:sz w:val="22"/>
          <w:szCs w:val="22"/>
        </w:rPr>
        <w:t>(Auth: Non)</w:t>
      </w:r>
    </w:p>
    <w:p w14:paraId="4A6F5F49" w14:textId="77777777" w:rsidR="007E339F" w:rsidRPr="007E339F" w:rsidRDefault="007E339F" w:rsidP="00A234CE">
      <w:pPr>
        <w:pStyle w:val="isselectedend"/>
        <w:numPr>
          <w:ilvl w:val="0"/>
          <w:numId w:val="142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POST /api/logout</w:t>
      </w:r>
      <w:r w:rsidRPr="007E339F">
        <w:rPr>
          <w:rFonts w:ascii="Segoe UI" w:hAnsi="Segoe UI" w:cs="Segoe UI"/>
          <w:sz w:val="22"/>
          <w:szCs w:val="22"/>
        </w:rPr>
        <w:br/>
        <w:t xml:space="preserve">Déconnecter (révoquer token). </w:t>
      </w:r>
      <w:r w:rsidRPr="007E339F">
        <w:rPr>
          <w:rStyle w:val="Emphasis"/>
          <w:sz w:val="22"/>
          <w:szCs w:val="22"/>
        </w:rPr>
        <w:t>(Auth: Oui)</w:t>
      </w:r>
    </w:p>
    <w:p w14:paraId="2DA75EAB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4.2 Profil (Membre connecté)</w:t>
      </w:r>
    </w:p>
    <w:p w14:paraId="08E79639" w14:textId="77777777" w:rsidR="007E339F" w:rsidRPr="007E339F" w:rsidRDefault="007E339F" w:rsidP="00A234CE">
      <w:pPr>
        <w:pStyle w:val="isselectedend"/>
        <w:numPr>
          <w:ilvl w:val="0"/>
          <w:numId w:val="143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GET /api/me</w:t>
      </w:r>
      <w:r w:rsidRPr="007E339F">
        <w:rPr>
          <w:rFonts w:ascii="Segoe UI" w:hAnsi="Segoe UI" w:cs="Segoe UI"/>
          <w:sz w:val="22"/>
          <w:szCs w:val="22"/>
        </w:rPr>
        <w:br/>
        <w:t xml:space="preserve">Retourne les infos du user connecté. </w:t>
      </w:r>
      <w:r w:rsidRPr="007E339F">
        <w:rPr>
          <w:rStyle w:val="Emphasis"/>
          <w:sz w:val="22"/>
          <w:szCs w:val="22"/>
        </w:rPr>
        <w:t>(Auth: Oui)</w:t>
      </w:r>
    </w:p>
    <w:p w14:paraId="377AC2DA" w14:textId="77777777" w:rsidR="007E339F" w:rsidRPr="007E339F" w:rsidRDefault="007E339F" w:rsidP="00A234CE">
      <w:pPr>
        <w:pStyle w:val="isselectedend"/>
        <w:numPr>
          <w:ilvl w:val="0"/>
          <w:numId w:val="143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PUT /api/me</w:t>
      </w:r>
      <w:r w:rsidRPr="007E339F">
        <w:rPr>
          <w:rFonts w:ascii="Segoe UI" w:hAnsi="Segoe UI" w:cs="Segoe UI"/>
          <w:sz w:val="22"/>
          <w:szCs w:val="22"/>
        </w:rPr>
        <w:t xml:space="preserve"> </w:t>
      </w:r>
      <w:r w:rsidRPr="007E339F">
        <w:rPr>
          <w:rStyle w:val="Emphasis"/>
          <w:sz w:val="22"/>
          <w:szCs w:val="22"/>
        </w:rPr>
        <w:t>(optionnel V1)</w:t>
      </w:r>
      <w:r w:rsidRPr="007E339F">
        <w:rPr>
          <w:rFonts w:ascii="Segoe UI" w:hAnsi="Segoe UI" w:cs="Segoe UI"/>
          <w:sz w:val="22"/>
          <w:szCs w:val="22"/>
        </w:rPr>
        <w:br/>
        <w:t xml:space="preserve">Mettre à jour profil (nom/prénom). </w:t>
      </w:r>
      <w:r w:rsidRPr="007E339F">
        <w:rPr>
          <w:rStyle w:val="Emphasis"/>
          <w:sz w:val="22"/>
          <w:szCs w:val="22"/>
        </w:rPr>
        <w:t>(Auth: Oui)</w:t>
      </w:r>
    </w:p>
    <w:p w14:paraId="7B91FD3C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4.3 Admin – Gestion des membres</w:t>
      </w:r>
    </w:p>
    <w:p w14:paraId="2AACD10C" w14:textId="77777777" w:rsidR="007E339F" w:rsidRPr="007E339F" w:rsidRDefault="007E339F" w:rsidP="00A234CE">
      <w:pPr>
        <w:pStyle w:val="isselectedend"/>
        <w:numPr>
          <w:ilvl w:val="0"/>
          <w:numId w:val="144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GET /api/admin/users</w:t>
      </w:r>
      <w:r w:rsidRPr="007E339F">
        <w:rPr>
          <w:rFonts w:ascii="Segoe UI" w:hAnsi="Segoe UI" w:cs="Segoe UI"/>
          <w:sz w:val="22"/>
          <w:szCs w:val="22"/>
        </w:rPr>
        <w:br/>
        <w:t xml:space="preserve">Liste des membres (pagination + search: name/email). </w:t>
      </w:r>
      <w:r w:rsidRPr="007E339F">
        <w:rPr>
          <w:rStyle w:val="Emphasis"/>
          <w:sz w:val="22"/>
          <w:szCs w:val="22"/>
        </w:rPr>
        <w:t>(Auth: Oui, ADMIN)</w:t>
      </w:r>
    </w:p>
    <w:p w14:paraId="42DC8291" w14:textId="77777777" w:rsidR="007E339F" w:rsidRPr="007E339F" w:rsidRDefault="007E339F" w:rsidP="00A234CE">
      <w:pPr>
        <w:pStyle w:val="isselectedend"/>
        <w:numPr>
          <w:ilvl w:val="0"/>
          <w:numId w:val="144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GET /api/admin/users/{id}</w:t>
      </w:r>
      <w:r w:rsidRPr="007E339F">
        <w:rPr>
          <w:rFonts w:ascii="Segoe UI" w:hAnsi="Segoe UI" w:cs="Segoe UI"/>
          <w:sz w:val="22"/>
          <w:szCs w:val="22"/>
        </w:rPr>
        <w:br/>
        <w:t xml:space="preserve">Détails d’un membre + paiements. </w:t>
      </w:r>
      <w:r w:rsidRPr="007E339F">
        <w:rPr>
          <w:rStyle w:val="Emphasis"/>
          <w:sz w:val="22"/>
          <w:szCs w:val="22"/>
        </w:rPr>
        <w:t>(Auth: Oui, ADMIN)</w:t>
      </w:r>
    </w:p>
    <w:p w14:paraId="2089B9E9" w14:textId="77777777" w:rsidR="007E339F" w:rsidRPr="007E339F" w:rsidRDefault="007E339F" w:rsidP="00A234CE">
      <w:pPr>
        <w:pStyle w:val="isselectedend"/>
        <w:numPr>
          <w:ilvl w:val="0"/>
          <w:numId w:val="144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PATCH /api/admin/users/{id}/status</w:t>
      </w:r>
      <w:r w:rsidRPr="007E339F">
        <w:rPr>
          <w:rFonts w:ascii="Segoe UI" w:hAnsi="Segoe UI" w:cs="Segoe UI"/>
          <w:sz w:val="22"/>
          <w:szCs w:val="22"/>
        </w:rPr>
        <w:br/>
        <w:t xml:space="preserve">Activer/Désactiver un membre. </w:t>
      </w:r>
      <w:r w:rsidRPr="007E339F">
        <w:rPr>
          <w:rStyle w:val="Emphasis"/>
          <w:sz w:val="22"/>
          <w:szCs w:val="22"/>
        </w:rPr>
        <w:t>(Auth: Oui, ADMIN)</w:t>
      </w:r>
    </w:p>
    <w:p w14:paraId="5EADF330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4.4 Cotisations – Paiements</w:t>
      </w:r>
    </w:p>
    <w:p w14:paraId="52576695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Côté Admin</w:t>
      </w:r>
    </w:p>
    <w:p w14:paraId="7E073C6A" w14:textId="77777777" w:rsidR="007E339F" w:rsidRPr="007E339F" w:rsidRDefault="007E339F" w:rsidP="00A234CE">
      <w:pPr>
        <w:pStyle w:val="isselectedend"/>
        <w:numPr>
          <w:ilvl w:val="0"/>
          <w:numId w:val="145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POST /api/admin/users/{id}/payments</w:t>
      </w:r>
      <w:r w:rsidRPr="007E339F">
        <w:rPr>
          <w:rFonts w:ascii="Segoe UI" w:hAnsi="Segoe UI" w:cs="Segoe UI"/>
          <w:sz w:val="22"/>
          <w:szCs w:val="22"/>
        </w:rPr>
        <w:br/>
        <w:t xml:space="preserve">Ajouter un paiement de cotisation pour un membre. </w:t>
      </w:r>
      <w:r w:rsidRPr="007E339F">
        <w:rPr>
          <w:rStyle w:val="Emphasis"/>
          <w:sz w:val="22"/>
          <w:szCs w:val="22"/>
        </w:rPr>
        <w:t>(Auth: Oui, ADMIN)</w:t>
      </w:r>
    </w:p>
    <w:p w14:paraId="76A5A9FD" w14:textId="77777777" w:rsidR="007E339F" w:rsidRPr="007E339F" w:rsidRDefault="007E339F" w:rsidP="00A234CE">
      <w:pPr>
        <w:pStyle w:val="isselectedend"/>
        <w:numPr>
          <w:ilvl w:val="0"/>
          <w:numId w:val="145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GET /api/admin/payments</w:t>
      </w:r>
      <w:r w:rsidRPr="007E339F">
        <w:rPr>
          <w:rFonts w:ascii="Segoe UI" w:hAnsi="Segoe UI" w:cs="Segoe UI"/>
          <w:sz w:val="22"/>
          <w:szCs w:val="22"/>
        </w:rPr>
        <w:br/>
        <w:t xml:space="preserve">Historique global + filtres (month/year/user). </w:t>
      </w:r>
      <w:r w:rsidRPr="007E339F">
        <w:rPr>
          <w:rStyle w:val="Emphasis"/>
          <w:sz w:val="22"/>
          <w:szCs w:val="22"/>
        </w:rPr>
        <w:t>(Auth: Oui, ADMIN)</w:t>
      </w:r>
    </w:p>
    <w:p w14:paraId="7738D8F6" w14:textId="77777777" w:rsidR="00A80C7E" w:rsidRDefault="00A80C7E" w:rsidP="00A234CE">
      <w:pPr>
        <w:pStyle w:val="isselectedend"/>
        <w:rPr>
          <w:rStyle w:val="Strong"/>
          <w:sz w:val="22"/>
          <w:szCs w:val="22"/>
        </w:rPr>
      </w:pPr>
    </w:p>
    <w:p w14:paraId="1F07C9B3" w14:textId="77777777" w:rsidR="00A80C7E" w:rsidRDefault="00A80C7E" w:rsidP="00A234CE">
      <w:pPr>
        <w:pStyle w:val="isselectedend"/>
        <w:rPr>
          <w:rStyle w:val="Strong"/>
          <w:sz w:val="22"/>
          <w:szCs w:val="22"/>
        </w:rPr>
      </w:pPr>
    </w:p>
    <w:p w14:paraId="4C7735F0" w14:textId="5AE85B6A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Côté Membre</w:t>
      </w:r>
    </w:p>
    <w:p w14:paraId="145D08BD" w14:textId="77777777" w:rsidR="007E339F" w:rsidRPr="007E339F" w:rsidRDefault="007E339F" w:rsidP="00A234CE">
      <w:pPr>
        <w:pStyle w:val="isselectedend"/>
        <w:numPr>
          <w:ilvl w:val="0"/>
          <w:numId w:val="146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lastRenderedPageBreak/>
        <w:t>GET /api/my/payments</w:t>
      </w:r>
      <w:r w:rsidRPr="007E339F">
        <w:rPr>
          <w:rFonts w:ascii="Segoe UI" w:hAnsi="Segoe UI" w:cs="Segoe UI"/>
          <w:sz w:val="22"/>
          <w:szCs w:val="22"/>
        </w:rPr>
        <w:br/>
        <w:t xml:space="preserve">Historique personnel (filtre année). </w:t>
      </w:r>
      <w:r w:rsidRPr="007E339F">
        <w:rPr>
          <w:rStyle w:val="Emphasis"/>
          <w:sz w:val="22"/>
          <w:szCs w:val="22"/>
        </w:rPr>
        <w:t>(Auth: Oui)</w:t>
      </w:r>
    </w:p>
    <w:p w14:paraId="5024F840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4.5 Format de réponses (simple)</w:t>
      </w:r>
    </w:p>
    <w:p w14:paraId="355494EE" w14:textId="77777777" w:rsidR="007E339F" w:rsidRPr="007E339F" w:rsidRDefault="007E339F" w:rsidP="00A234CE">
      <w:pPr>
        <w:pStyle w:val="isselectedend"/>
        <w:numPr>
          <w:ilvl w:val="0"/>
          <w:numId w:val="14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Succès : </w:t>
      </w:r>
      <w:r w:rsidRPr="007E339F">
        <w:rPr>
          <w:rStyle w:val="HTMLCode"/>
          <w:rFonts w:ascii="Segoe UI" w:eastAsiaTheme="minorEastAsia" w:hAnsi="Segoe UI"/>
          <w:sz w:val="21"/>
          <w:szCs w:val="18"/>
        </w:rPr>
        <w:t>{ success: true, data: ... }</w:t>
      </w:r>
    </w:p>
    <w:p w14:paraId="08E23499" w14:textId="77777777" w:rsidR="007E339F" w:rsidRPr="007E339F" w:rsidRDefault="007E339F" w:rsidP="00A234CE">
      <w:pPr>
        <w:pStyle w:val="isselectedend"/>
        <w:numPr>
          <w:ilvl w:val="0"/>
          <w:numId w:val="14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Erreur validation (422) : </w:t>
      </w:r>
      <w:r w:rsidRPr="007E339F">
        <w:rPr>
          <w:rStyle w:val="HTMLCode"/>
          <w:rFonts w:ascii="Segoe UI" w:eastAsiaTheme="minorEastAsia" w:hAnsi="Segoe UI"/>
          <w:sz w:val="21"/>
          <w:szCs w:val="18"/>
        </w:rPr>
        <w:t>{ message, errors }</w:t>
      </w:r>
    </w:p>
    <w:p w14:paraId="690885A8" w14:textId="77777777" w:rsidR="007E339F" w:rsidRPr="007E339F" w:rsidRDefault="007E339F" w:rsidP="00A234CE">
      <w:pPr>
        <w:pStyle w:val="isselectedend"/>
        <w:numPr>
          <w:ilvl w:val="0"/>
          <w:numId w:val="14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Non autorisé (401/403) : </w:t>
      </w:r>
      <w:r w:rsidRPr="007E339F">
        <w:rPr>
          <w:rStyle w:val="HTMLCode"/>
          <w:rFonts w:ascii="Segoe UI" w:eastAsiaTheme="minorEastAsia" w:hAnsi="Segoe UI"/>
          <w:sz w:val="21"/>
          <w:szCs w:val="18"/>
        </w:rPr>
        <w:t>{ message }</w:t>
      </w:r>
    </w:p>
    <w:p w14:paraId="1B2567C7" w14:textId="77777777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t>5. Structure du Front-end (React)</w:t>
      </w:r>
    </w:p>
    <w:p w14:paraId="050B0E85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Emphasis"/>
          <w:sz w:val="22"/>
          <w:szCs w:val="22"/>
        </w:rPr>
        <w:t>(Organisation pages/routes + composants + gestion état + navigation )</w:t>
      </w:r>
    </w:p>
    <w:p w14:paraId="1438B3E6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5.1 Organisation des dossiers (proposée)</w:t>
      </w:r>
    </w:p>
    <w:p w14:paraId="5E5A3F24" w14:textId="77777777" w:rsidR="007E339F" w:rsidRPr="007E339F" w:rsidRDefault="007E339F" w:rsidP="00A234CE">
      <w:pPr>
        <w:pStyle w:val="isselectedend"/>
        <w:numPr>
          <w:ilvl w:val="0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src/</w:t>
      </w:r>
    </w:p>
    <w:p w14:paraId="473537F2" w14:textId="77777777" w:rsidR="007E339F" w:rsidRPr="007E339F" w:rsidRDefault="007E339F" w:rsidP="00A234CE">
      <w:pPr>
        <w:pStyle w:val="isselectedend"/>
        <w:numPr>
          <w:ilvl w:val="1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api/ (axios config, services)</w:t>
      </w:r>
    </w:p>
    <w:p w14:paraId="5FB02005" w14:textId="77777777" w:rsidR="007E339F" w:rsidRPr="007E339F" w:rsidRDefault="007E339F" w:rsidP="00A234CE">
      <w:pPr>
        <w:pStyle w:val="isselectedend"/>
        <w:numPr>
          <w:ilvl w:val="1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auth/ (context, guards)</w:t>
      </w:r>
    </w:p>
    <w:p w14:paraId="02C9493F" w14:textId="77777777" w:rsidR="007E339F" w:rsidRPr="007E339F" w:rsidRDefault="007E339F" w:rsidP="00A234CE">
      <w:pPr>
        <w:pStyle w:val="isselectedend"/>
        <w:numPr>
          <w:ilvl w:val="1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components/ (Header, Sidebar, ProtectedRoute…)</w:t>
      </w:r>
    </w:p>
    <w:p w14:paraId="7F0B98CD" w14:textId="77777777" w:rsidR="007E339F" w:rsidRPr="007E339F" w:rsidRDefault="007E339F" w:rsidP="00A234CE">
      <w:pPr>
        <w:pStyle w:val="isselectedend"/>
        <w:numPr>
          <w:ilvl w:val="1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pages/</w:t>
      </w:r>
    </w:p>
    <w:p w14:paraId="7AF1E309" w14:textId="77777777" w:rsidR="007E339F" w:rsidRPr="007E339F" w:rsidRDefault="007E339F" w:rsidP="00A234CE">
      <w:pPr>
        <w:pStyle w:val="isselectedend"/>
        <w:numPr>
          <w:ilvl w:val="2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public/ (Login, Register)</w:t>
      </w:r>
    </w:p>
    <w:p w14:paraId="2C9FDD10" w14:textId="77777777" w:rsidR="007E339F" w:rsidRPr="007E339F" w:rsidRDefault="007E339F" w:rsidP="00A234CE">
      <w:pPr>
        <w:pStyle w:val="isselectedend"/>
        <w:numPr>
          <w:ilvl w:val="2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member/ (Dashboard, MyPayments, Profile)</w:t>
      </w:r>
    </w:p>
    <w:p w14:paraId="0BF06DFB" w14:textId="77777777" w:rsidR="007E339F" w:rsidRPr="007E339F" w:rsidRDefault="007E339F" w:rsidP="00A234CE">
      <w:pPr>
        <w:pStyle w:val="isselectedend"/>
        <w:numPr>
          <w:ilvl w:val="2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admin/ (Dashboard, UsersList, UserDetails, AddPayment)</w:t>
      </w:r>
    </w:p>
    <w:p w14:paraId="21B7EE62" w14:textId="77777777" w:rsidR="007E339F" w:rsidRPr="007E339F" w:rsidRDefault="007E339F" w:rsidP="00A234CE">
      <w:pPr>
        <w:pStyle w:val="isselectedend"/>
        <w:numPr>
          <w:ilvl w:val="1"/>
          <w:numId w:val="14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routes/ (router config)</w:t>
      </w:r>
    </w:p>
    <w:p w14:paraId="2840E1EC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5.2 Routes / Pages principales</w:t>
      </w:r>
    </w:p>
    <w:p w14:paraId="5C27D6AD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Public</w:t>
      </w:r>
    </w:p>
    <w:p w14:paraId="7F6390AC" w14:textId="77777777" w:rsidR="007E339F" w:rsidRPr="007E339F" w:rsidRDefault="007E339F" w:rsidP="00A234CE">
      <w:pPr>
        <w:pStyle w:val="isselectedend"/>
        <w:numPr>
          <w:ilvl w:val="0"/>
          <w:numId w:val="14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/login</w:t>
      </w:r>
    </w:p>
    <w:p w14:paraId="29B210EB" w14:textId="77777777" w:rsidR="007E339F" w:rsidRPr="007E339F" w:rsidRDefault="007E339F" w:rsidP="00A234CE">
      <w:pPr>
        <w:pStyle w:val="isselectedend"/>
        <w:numPr>
          <w:ilvl w:val="0"/>
          <w:numId w:val="14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/register</w:t>
      </w:r>
    </w:p>
    <w:p w14:paraId="2F3FD992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Membre</w:t>
      </w:r>
    </w:p>
    <w:p w14:paraId="3F8A737B" w14:textId="77777777" w:rsidR="007E339F" w:rsidRPr="007E339F" w:rsidRDefault="007E339F" w:rsidP="00A234CE">
      <w:pPr>
        <w:pStyle w:val="isselectedend"/>
        <w:numPr>
          <w:ilvl w:val="0"/>
          <w:numId w:val="150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/member/dashboard</w:t>
      </w:r>
    </w:p>
    <w:p w14:paraId="3D7D0D6D" w14:textId="77777777" w:rsidR="007E339F" w:rsidRPr="007E339F" w:rsidRDefault="007E339F" w:rsidP="00A234CE">
      <w:pPr>
        <w:pStyle w:val="isselectedend"/>
        <w:numPr>
          <w:ilvl w:val="0"/>
          <w:numId w:val="150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/member/payments</w:t>
      </w:r>
    </w:p>
    <w:p w14:paraId="0178DCFA" w14:textId="77777777" w:rsidR="007E339F" w:rsidRPr="007E339F" w:rsidRDefault="007E339F" w:rsidP="00A234CE">
      <w:pPr>
        <w:pStyle w:val="isselectedend"/>
        <w:numPr>
          <w:ilvl w:val="0"/>
          <w:numId w:val="150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/member/profile</w:t>
      </w:r>
    </w:p>
    <w:p w14:paraId="14C21626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Admin</w:t>
      </w:r>
    </w:p>
    <w:p w14:paraId="74D8738A" w14:textId="77777777" w:rsidR="007E339F" w:rsidRPr="007E339F" w:rsidRDefault="007E339F" w:rsidP="00A234CE">
      <w:pPr>
        <w:pStyle w:val="isselectedend"/>
        <w:numPr>
          <w:ilvl w:val="0"/>
          <w:numId w:val="15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/admin/dashboard</w:t>
      </w:r>
    </w:p>
    <w:p w14:paraId="2ED56244" w14:textId="77777777" w:rsidR="007E339F" w:rsidRPr="007E339F" w:rsidRDefault="007E339F" w:rsidP="00A234CE">
      <w:pPr>
        <w:pStyle w:val="isselectedend"/>
        <w:numPr>
          <w:ilvl w:val="0"/>
          <w:numId w:val="15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/admin/users</w:t>
      </w:r>
    </w:p>
    <w:p w14:paraId="4B27A6CA" w14:textId="77777777" w:rsidR="007E339F" w:rsidRPr="007E339F" w:rsidRDefault="007E339F" w:rsidP="00A234CE">
      <w:pPr>
        <w:pStyle w:val="isselectedend"/>
        <w:numPr>
          <w:ilvl w:val="0"/>
          <w:numId w:val="15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/admin/users/</w:t>
      </w:r>
    </w:p>
    <w:p w14:paraId="4B36764A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lastRenderedPageBreak/>
        <w:t>5.3 Composants majeurs</w:t>
      </w:r>
    </w:p>
    <w:p w14:paraId="0364C5BC" w14:textId="77777777" w:rsidR="007E339F" w:rsidRPr="007E339F" w:rsidRDefault="007E339F" w:rsidP="00A234CE">
      <w:pPr>
        <w:pStyle w:val="isselectedend"/>
        <w:numPr>
          <w:ilvl w:val="0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Layout :</w:t>
      </w:r>
    </w:p>
    <w:p w14:paraId="4C027066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Header / TopBar</w:t>
      </w:r>
    </w:p>
    <w:p w14:paraId="149ECE40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Sidebar (Admin/Membre)</w:t>
      </w:r>
    </w:p>
    <w:p w14:paraId="2B5B34E2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ProtectedRoute (vérifie token)</w:t>
      </w:r>
    </w:p>
    <w:p w14:paraId="65088E74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RoleRoute (vérifie role)</w:t>
      </w:r>
    </w:p>
    <w:p w14:paraId="144DD581" w14:textId="77777777" w:rsidR="007E339F" w:rsidRPr="007E339F" w:rsidRDefault="007E339F" w:rsidP="00A234CE">
      <w:pPr>
        <w:pStyle w:val="isselectedend"/>
        <w:numPr>
          <w:ilvl w:val="0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Auth :</w:t>
      </w:r>
    </w:p>
    <w:p w14:paraId="090475C8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LoginForm</w:t>
      </w:r>
    </w:p>
    <w:p w14:paraId="0B272AD0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RegisterForm</w:t>
      </w:r>
    </w:p>
    <w:p w14:paraId="78A22708" w14:textId="77777777" w:rsidR="007E339F" w:rsidRPr="007E339F" w:rsidRDefault="007E339F" w:rsidP="00A234CE">
      <w:pPr>
        <w:pStyle w:val="isselectedend"/>
        <w:numPr>
          <w:ilvl w:val="0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Paiements :</w:t>
      </w:r>
    </w:p>
    <w:p w14:paraId="7FC043F4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PaymentsTable</w:t>
      </w:r>
    </w:p>
    <w:p w14:paraId="0DFBF6FB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AddPaymentModal/Form</w:t>
      </w:r>
    </w:p>
    <w:p w14:paraId="163EC118" w14:textId="77777777" w:rsidR="007E339F" w:rsidRPr="007E339F" w:rsidRDefault="007E339F" w:rsidP="00A234CE">
      <w:pPr>
        <w:pStyle w:val="isselectedend"/>
        <w:numPr>
          <w:ilvl w:val="0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Utilitaires :</w:t>
      </w:r>
    </w:p>
    <w:p w14:paraId="00827B42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Loader</w:t>
      </w:r>
    </w:p>
    <w:p w14:paraId="28BF35AC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AlertMessage</w:t>
      </w:r>
    </w:p>
    <w:p w14:paraId="4A7ABEC8" w14:textId="77777777" w:rsidR="007E339F" w:rsidRPr="007E339F" w:rsidRDefault="007E339F" w:rsidP="00A234CE">
      <w:pPr>
        <w:pStyle w:val="isselectedend"/>
        <w:numPr>
          <w:ilvl w:val="1"/>
          <w:numId w:val="15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Pagination</w:t>
      </w:r>
    </w:p>
    <w:p w14:paraId="61F5E5F1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5.4 Gestion de l’état</w:t>
      </w:r>
    </w:p>
    <w:p w14:paraId="31834AA2" w14:textId="77777777" w:rsidR="007E339F" w:rsidRPr="007E339F" w:rsidRDefault="007E339F" w:rsidP="00A234CE">
      <w:pPr>
        <w:pStyle w:val="isselectedend"/>
        <w:numPr>
          <w:ilvl w:val="0"/>
          <w:numId w:val="153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AuthContext (Context API)</w:t>
      </w:r>
      <w:r w:rsidRPr="007E339F">
        <w:rPr>
          <w:rFonts w:ascii="Segoe UI" w:hAnsi="Segoe UI" w:cs="Segoe UI"/>
          <w:sz w:val="22"/>
          <w:szCs w:val="22"/>
        </w:rPr>
        <w:t xml:space="preserve"> :</w:t>
      </w:r>
    </w:p>
    <w:p w14:paraId="14D2FAE7" w14:textId="77777777" w:rsidR="007E339F" w:rsidRPr="007E339F" w:rsidRDefault="007E339F" w:rsidP="00A234CE">
      <w:pPr>
        <w:pStyle w:val="isselectedend"/>
        <w:numPr>
          <w:ilvl w:val="1"/>
          <w:numId w:val="153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user, token, role</w:t>
      </w:r>
    </w:p>
    <w:p w14:paraId="7CF01F6B" w14:textId="77777777" w:rsidR="007E339F" w:rsidRPr="007E339F" w:rsidRDefault="007E339F" w:rsidP="00A234CE">
      <w:pPr>
        <w:pStyle w:val="isselectedend"/>
        <w:numPr>
          <w:ilvl w:val="1"/>
          <w:numId w:val="153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login(), logout()</w:t>
      </w:r>
    </w:p>
    <w:p w14:paraId="22F25238" w14:textId="77777777" w:rsidR="007E339F" w:rsidRPr="007E339F" w:rsidRDefault="007E339F" w:rsidP="00A234CE">
      <w:pPr>
        <w:pStyle w:val="isselectedend"/>
        <w:numPr>
          <w:ilvl w:val="0"/>
          <w:numId w:val="153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Stockage token : </w:t>
      </w:r>
      <w:r w:rsidRPr="007E339F">
        <w:rPr>
          <w:rStyle w:val="Strong"/>
          <w:sz w:val="22"/>
          <w:szCs w:val="22"/>
        </w:rPr>
        <w:t>localStorage</w:t>
      </w:r>
      <w:r w:rsidRPr="007E339F">
        <w:rPr>
          <w:rFonts w:ascii="Segoe UI" w:hAnsi="Segoe UI" w:cs="Segoe UI"/>
          <w:sz w:val="22"/>
          <w:szCs w:val="22"/>
        </w:rPr>
        <w:t xml:space="preserve"> (V1 simple)</w:t>
      </w:r>
    </w:p>
    <w:p w14:paraId="4548FC0B" w14:textId="77777777" w:rsidR="007E339F" w:rsidRPr="007E339F" w:rsidRDefault="007E339F" w:rsidP="00A234CE">
      <w:pPr>
        <w:pStyle w:val="isselectedend"/>
        <w:numPr>
          <w:ilvl w:val="0"/>
          <w:numId w:val="153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Navigation : </w:t>
      </w:r>
      <w:r w:rsidRPr="007E339F">
        <w:rPr>
          <w:rStyle w:val="Strong"/>
          <w:sz w:val="22"/>
          <w:szCs w:val="22"/>
        </w:rPr>
        <w:t>react-router-dom</w:t>
      </w:r>
      <w:r w:rsidRPr="007E339F">
        <w:rPr>
          <w:rFonts w:ascii="Segoe UI" w:hAnsi="Segoe UI" w:cs="Segoe UI"/>
          <w:sz w:val="22"/>
          <w:szCs w:val="22"/>
        </w:rPr>
        <w:t xml:space="preserve"> </w:t>
      </w:r>
    </w:p>
    <w:p w14:paraId="64B8AA7D" w14:textId="77777777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t>7. Réflexions sur les exigences non fonctionnelles clés</w:t>
      </w:r>
    </w:p>
    <w:p w14:paraId="1B715BAC" w14:textId="77777777" w:rsidR="007E339F" w:rsidRPr="007E339F" w:rsidRDefault="007E339F" w:rsidP="00A234CE">
      <w:pPr>
        <w:pStyle w:val="isselectedend"/>
        <w:rPr>
          <w:rFonts w:ascii="Segoe UI" w:hAnsi="Segoe UI" w:cs="Segoe UI"/>
          <w:sz w:val="22"/>
          <w:szCs w:val="22"/>
        </w:rPr>
      </w:pPr>
      <w:r w:rsidRPr="007E339F">
        <w:rPr>
          <w:rStyle w:val="Emphasis"/>
          <w:sz w:val="22"/>
          <w:szCs w:val="22"/>
        </w:rPr>
        <w:t>(Sécurité, performance, éco-responsabilité )</w:t>
      </w:r>
    </w:p>
    <w:p w14:paraId="66D69C4A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7.1 Sécurité</w:t>
      </w:r>
    </w:p>
    <w:p w14:paraId="5236B5AC" w14:textId="77777777" w:rsidR="007E339F" w:rsidRPr="007E339F" w:rsidRDefault="007E339F" w:rsidP="00A234CE">
      <w:pPr>
        <w:pStyle w:val="isselectedend"/>
        <w:numPr>
          <w:ilvl w:val="0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Auth par token (Sanctum)</w:t>
      </w:r>
    </w:p>
    <w:p w14:paraId="17E46BD1" w14:textId="77777777" w:rsidR="007E339F" w:rsidRPr="007E339F" w:rsidRDefault="007E339F" w:rsidP="00A234CE">
      <w:pPr>
        <w:pStyle w:val="isselectedend"/>
        <w:numPr>
          <w:ilvl w:val="0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Middleware Laravel :</w:t>
      </w:r>
    </w:p>
    <w:p w14:paraId="3108ECB8" w14:textId="77777777" w:rsidR="007E339F" w:rsidRPr="007E339F" w:rsidRDefault="007E339F" w:rsidP="00A234CE">
      <w:pPr>
        <w:pStyle w:val="isselectedend"/>
        <w:numPr>
          <w:ilvl w:val="1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auth</w:t>
      </w:r>
    </w:p>
    <w:p w14:paraId="3E6E26BC" w14:textId="77777777" w:rsidR="007E339F" w:rsidRPr="007E339F" w:rsidRDefault="007E339F" w:rsidP="00A234CE">
      <w:pPr>
        <w:pStyle w:val="isselectedend"/>
        <w:numPr>
          <w:ilvl w:val="1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adminOnly (role check)</w:t>
      </w:r>
    </w:p>
    <w:p w14:paraId="22D0D69C" w14:textId="77777777" w:rsidR="007E339F" w:rsidRPr="007E339F" w:rsidRDefault="007E339F" w:rsidP="00A234CE">
      <w:pPr>
        <w:pStyle w:val="isselectedend"/>
        <w:numPr>
          <w:ilvl w:val="0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Validation Laravel (FormRequest) pour toutes entrées</w:t>
      </w:r>
    </w:p>
    <w:p w14:paraId="40C5F01F" w14:textId="77777777" w:rsidR="007E339F" w:rsidRPr="007E339F" w:rsidRDefault="007E339F" w:rsidP="00A234CE">
      <w:pPr>
        <w:pStyle w:val="isselectedend"/>
        <w:numPr>
          <w:ilvl w:val="0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Hash des mots de passe (Laravel)</w:t>
      </w:r>
    </w:p>
    <w:p w14:paraId="049999C0" w14:textId="77777777" w:rsidR="007E339F" w:rsidRPr="007E339F" w:rsidRDefault="007E339F" w:rsidP="00A234CE">
      <w:pPr>
        <w:pStyle w:val="isselectedend"/>
        <w:numPr>
          <w:ilvl w:val="0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Protection :</w:t>
      </w:r>
    </w:p>
    <w:p w14:paraId="13AC0EFA" w14:textId="77777777" w:rsidR="007E339F" w:rsidRPr="007E339F" w:rsidRDefault="007E339F" w:rsidP="00A234CE">
      <w:pPr>
        <w:pStyle w:val="isselectedend"/>
        <w:numPr>
          <w:ilvl w:val="1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ORM Eloquent (évite SQL injection)</w:t>
      </w:r>
    </w:p>
    <w:p w14:paraId="4AC75773" w14:textId="77777777" w:rsidR="007E339F" w:rsidRPr="007E339F" w:rsidRDefault="007E339F" w:rsidP="00A234CE">
      <w:pPr>
        <w:pStyle w:val="isselectedend"/>
        <w:numPr>
          <w:ilvl w:val="1"/>
          <w:numId w:val="154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Côté React : validation + affichage erreurs API (sans exposer détails sensibles)</w:t>
      </w:r>
    </w:p>
    <w:p w14:paraId="5C72AD51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lastRenderedPageBreak/>
        <w:t>7.2 Performance</w:t>
      </w:r>
    </w:p>
    <w:p w14:paraId="366FF4C3" w14:textId="77777777" w:rsidR="007E339F" w:rsidRPr="007E339F" w:rsidRDefault="007E339F" w:rsidP="00A234CE">
      <w:pPr>
        <w:pStyle w:val="isselectedend"/>
        <w:numPr>
          <w:ilvl w:val="0"/>
          <w:numId w:val="155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Pagination sur listes (users/payments)</w:t>
      </w:r>
    </w:p>
    <w:p w14:paraId="000DABBE" w14:textId="77777777" w:rsidR="007E339F" w:rsidRPr="007E339F" w:rsidRDefault="007E339F" w:rsidP="00A234CE">
      <w:pPr>
        <w:pStyle w:val="isselectedend"/>
        <w:numPr>
          <w:ilvl w:val="0"/>
          <w:numId w:val="155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Filtrage côté API (month/year/user)</w:t>
      </w:r>
    </w:p>
    <w:p w14:paraId="278255C4" w14:textId="77777777" w:rsidR="007E339F" w:rsidRPr="007E339F" w:rsidRDefault="007E339F" w:rsidP="00A234CE">
      <w:pPr>
        <w:pStyle w:val="isselectedend"/>
        <w:numPr>
          <w:ilvl w:val="0"/>
          <w:numId w:val="155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Éviter de “charger tout” au front</w:t>
      </w:r>
    </w:p>
    <w:p w14:paraId="4E210D74" w14:textId="77777777" w:rsidR="007E339F" w:rsidRPr="007E339F" w:rsidRDefault="007E339F" w:rsidP="00A234CE">
      <w:pPr>
        <w:pStyle w:val="isselectedend"/>
        <w:numPr>
          <w:ilvl w:val="0"/>
          <w:numId w:val="155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 xml:space="preserve">Optimisation requêtes Laravel (eager loading : </w:t>
      </w:r>
      <w:r w:rsidRPr="007E339F">
        <w:rPr>
          <w:rStyle w:val="HTMLCode"/>
          <w:rFonts w:ascii="Segoe UI" w:eastAsiaTheme="minorEastAsia" w:hAnsi="Segoe UI"/>
          <w:sz w:val="21"/>
          <w:szCs w:val="18"/>
        </w:rPr>
        <w:t>with('payments')</w:t>
      </w:r>
      <w:r w:rsidRPr="007E339F">
        <w:rPr>
          <w:rFonts w:ascii="Segoe UI" w:hAnsi="Segoe UI" w:cs="Segoe UI"/>
          <w:sz w:val="22"/>
          <w:szCs w:val="22"/>
        </w:rPr>
        <w:t xml:space="preserve"> au besoin)</w:t>
      </w:r>
    </w:p>
    <w:p w14:paraId="650E0D08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7.3 Éco-responsabilité (actions concrètes)</w:t>
      </w:r>
    </w:p>
    <w:p w14:paraId="6716C957" w14:textId="77777777" w:rsidR="007E339F" w:rsidRPr="007E339F" w:rsidRDefault="007E339F" w:rsidP="00A234CE">
      <w:pPr>
        <w:pStyle w:val="isselectedend"/>
        <w:numPr>
          <w:ilvl w:val="0"/>
          <w:numId w:val="156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Pagination et filtres pour réduire volume de données</w:t>
      </w:r>
    </w:p>
    <w:p w14:paraId="7036FBD9" w14:textId="77777777" w:rsidR="007E339F" w:rsidRPr="007E339F" w:rsidRDefault="007E339F" w:rsidP="00A234CE">
      <w:pPr>
        <w:pStyle w:val="isselectedend"/>
        <w:numPr>
          <w:ilvl w:val="0"/>
          <w:numId w:val="156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Pas de refresh automatique inutile</w:t>
      </w:r>
    </w:p>
    <w:p w14:paraId="0868AD98" w14:textId="77777777" w:rsidR="007E339F" w:rsidRPr="007E339F" w:rsidRDefault="007E339F" w:rsidP="00A234CE">
      <w:pPr>
        <w:pStyle w:val="isselectedend"/>
        <w:numPr>
          <w:ilvl w:val="0"/>
          <w:numId w:val="156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Limiter le nombre d’appels API (cache simple côté front si pertinent)</w:t>
      </w:r>
    </w:p>
    <w:p w14:paraId="32D85A24" w14:textId="77777777" w:rsidR="007E339F" w:rsidRPr="007E339F" w:rsidRDefault="007E339F" w:rsidP="00A234CE">
      <w:pPr>
        <w:pStyle w:val="isselectedend"/>
        <w:numPr>
          <w:ilvl w:val="0"/>
          <w:numId w:val="156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Bundling Vite + lazy loading routes admin (optionnel)</w:t>
      </w:r>
    </w:p>
    <w:p w14:paraId="6EEE403A" w14:textId="77777777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t>8. Planification détaillée de la réalisation (1 semaine)</w:t>
      </w:r>
    </w:p>
    <w:p w14:paraId="7C049C52" w14:textId="77777777" w:rsidR="00185C47" w:rsidRDefault="00185C47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</w:p>
    <w:p w14:paraId="65E59AC0" w14:textId="0289D031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Jour 1</w:t>
      </w:r>
    </w:p>
    <w:p w14:paraId="346EA2C0" w14:textId="77777777" w:rsidR="007E339F" w:rsidRPr="007E339F" w:rsidRDefault="007E339F" w:rsidP="00A234CE">
      <w:pPr>
        <w:pStyle w:val="isselectedend"/>
        <w:numPr>
          <w:ilvl w:val="0"/>
          <w:numId w:val="15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Setup Laravel API + React Vite + DB</w:t>
      </w:r>
    </w:p>
    <w:p w14:paraId="136661EA" w14:textId="77777777" w:rsidR="007E339F" w:rsidRPr="007E339F" w:rsidRDefault="007E339F" w:rsidP="00A234CE">
      <w:pPr>
        <w:pStyle w:val="isselectedend"/>
        <w:numPr>
          <w:ilvl w:val="0"/>
          <w:numId w:val="15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Installation Sanctum + CORS + Router + Axios</w:t>
      </w:r>
    </w:p>
    <w:p w14:paraId="59C71065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Jour 2</w:t>
      </w:r>
    </w:p>
    <w:p w14:paraId="44CCC9FC" w14:textId="77777777" w:rsidR="007E339F" w:rsidRPr="007E339F" w:rsidRDefault="007E339F" w:rsidP="00A234CE">
      <w:pPr>
        <w:pStyle w:val="isselectedend"/>
        <w:numPr>
          <w:ilvl w:val="0"/>
          <w:numId w:val="15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Migrations + modèles (users, contribution_payments)</w:t>
      </w:r>
    </w:p>
    <w:p w14:paraId="7F6D9379" w14:textId="77777777" w:rsidR="007E339F" w:rsidRPr="007E339F" w:rsidRDefault="007E339F" w:rsidP="00A234CE">
      <w:pPr>
        <w:pStyle w:val="isselectedend"/>
        <w:numPr>
          <w:ilvl w:val="0"/>
          <w:numId w:val="15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Seed admin par défaut</w:t>
      </w:r>
    </w:p>
    <w:p w14:paraId="29BF7B60" w14:textId="77777777" w:rsidR="007E339F" w:rsidRPr="007E339F" w:rsidRDefault="007E339F" w:rsidP="00A234CE">
      <w:pPr>
        <w:pStyle w:val="isselectedend"/>
        <w:numPr>
          <w:ilvl w:val="0"/>
          <w:numId w:val="158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Auth endpoints : register/login/logout</w:t>
      </w:r>
    </w:p>
    <w:p w14:paraId="31ECD370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Jour 3</w:t>
      </w:r>
    </w:p>
    <w:p w14:paraId="6578470D" w14:textId="77777777" w:rsidR="007E339F" w:rsidRPr="007E339F" w:rsidRDefault="007E339F" w:rsidP="00A234CE">
      <w:pPr>
        <w:pStyle w:val="isselectedend"/>
        <w:numPr>
          <w:ilvl w:val="0"/>
          <w:numId w:val="15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Middleware role ADMIN</w:t>
      </w:r>
    </w:p>
    <w:p w14:paraId="524AB5FB" w14:textId="77777777" w:rsidR="007E339F" w:rsidRPr="007E339F" w:rsidRDefault="007E339F" w:rsidP="00A234CE">
      <w:pPr>
        <w:pStyle w:val="isselectedend"/>
        <w:numPr>
          <w:ilvl w:val="0"/>
          <w:numId w:val="15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Endpoints admin users (list/detail/status)</w:t>
      </w:r>
    </w:p>
    <w:p w14:paraId="17344C7B" w14:textId="77777777" w:rsidR="007E339F" w:rsidRPr="007E339F" w:rsidRDefault="007E339F" w:rsidP="00A234CE">
      <w:pPr>
        <w:pStyle w:val="isselectedend"/>
        <w:numPr>
          <w:ilvl w:val="0"/>
          <w:numId w:val="15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Normalisation réponses erreurs</w:t>
      </w:r>
    </w:p>
    <w:p w14:paraId="4C66CC8C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Jour 4</w:t>
      </w:r>
    </w:p>
    <w:p w14:paraId="1EC1E3BD" w14:textId="77777777" w:rsidR="007E339F" w:rsidRPr="007E339F" w:rsidRDefault="007E339F" w:rsidP="00A234CE">
      <w:pPr>
        <w:pStyle w:val="isselectedend"/>
        <w:numPr>
          <w:ilvl w:val="0"/>
          <w:numId w:val="160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Endpoints paiements (admin + membre)</w:t>
      </w:r>
    </w:p>
    <w:p w14:paraId="0F4A8B13" w14:textId="77777777" w:rsidR="007E339F" w:rsidRPr="007E339F" w:rsidRDefault="007E339F" w:rsidP="00A234CE">
      <w:pPr>
        <w:pStyle w:val="isselectedend"/>
        <w:numPr>
          <w:ilvl w:val="0"/>
          <w:numId w:val="160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Contrainte unique (user_id, month, year)</w:t>
      </w:r>
    </w:p>
    <w:p w14:paraId="39C62155" w14:textId="77777777" w:rsidR="007E339F" w:rsidRPr="007E339F" w:rsidRDefault="007E339F" w:rsidP="00A234CE">
      <w:pPr>
        <w:pStyle w:val="isselectedend"/>
        <w:numPr>
          <w:ilvl w:val="0"/>
          <w:numId w:val="160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Tests manuels API via Postman/Insomnia</w:t>
      </w:r>
    </w:p>
    <w:p w14:paraId="00F99406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Jour 5</w:t>
      </w:r>
    </w:p>
    <w:p w14:paraId="01B04B01" w14:textId="77777777" w:rsidR="007E339F" w:rsidRPr="007E339F" w:rsidRDefault="007E339F" w:rsidP="00A234CE">
      <w:pPr>
        <w:pStyle w:val="isselectedend"/>
        <w:numPr>
          <w:ilvl w:val="0"/>
          <w:numId w:val="16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Front Auth (login/register) + layout + context auth</w:t>
      </w:r>
    </w:p>
    <w:p w14:paraId="633A07E8" w14:textId="77777777" w:rsidR="007E339F" w:rsidRPr="007E339F" w:rsidRDefault="007E339F" w:rsidP="00A234CE">
      <w:pPr>
        <w:pStyle w:val="isselectedend"/>
        <w:numPr>
          <w:ilvl w:val="0"/>
          <w:numId w:val="16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Protected routes + redirects (admin/member)</w:t>
      </w:r>
    </w:p>
    <w:p w14:paraId="444E2A81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lastRenderedPageBreak/>
        <w:t>Jour 6</w:t>
      </w:r>
    </w:p>
    <w:p w14:paraId="05C17294" w14:textId="77777777" w:rsidR="007E339F" w:rsidRPr="007E339F" w:rsidRDefault="007E339F" w:rsidP="00A234CE">
      <w:pPr>
        <w:pStyle w:val="isselectedend"/>
        <w:numPr>
          <w:ilvl w:val="0"/>
          <w:numId w:val="16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Front Admin : users list/detail + ajout paiement</w:t>
      </w:r>
    </w:p>
    <w:p w14:paraId="695557D4" w14:textId="77777777" w:rsidR="007E339F" w:rsidRPr="007E339F" w:rsidRDefault="007E339F" w:rsidP="00A234CE">
      <w:pPr>
        <w:pStyle w:val="isselectedend"/>
        <w:numPr>
          <w:ilvl w:val="0"/>
          <w:numId w:val="162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Front Membre : dashboard + my payments</w:t>
      </w:r>
    </w:p>
    <w:p w14:paraId="0A174579" w14:textId="77777777" w:rsidR="007E339F" w:rsidRPr="007E339F" w:rsidRDefault="007E339F" w:rsidP="00A234CE">
      <w:pPr>
        <w:pStyle w:val="Heading3"/>
        <w:spacing w:line="240" w:lineRule="auto"/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Jour 7</w:t>
      </w:r>
    </w:p>
    <w:p w14:paraId="39D0E430" w14:textId="77777777" w:rsidR="007E339F" w:rsidRPr="007E339F" w:rsidRDefault="007E339F" w:rsidP="00A234CE">
      <w:pPr>
        <w:pStyle w:val="isselectedend"/>
        <w:numPr>
          <w:ilvl w:val="0"/>
          <w:numId w:val="163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Corrections, polish UI, gestion erreurs, loaders</w:t>
      </w:r>
    </w:p>
    <w:p w14:paraId="1DCEC5E1" w14:textId="77777777" w:rsidR="007E339F" w:rsidRPr="007E339F" w:rsidRDefault="007E339F" w:rsidP="00A234CE">
      <w:pPr>
        <w:pStyle w:val="isselectedend"/>
        <w:numPr>
          <w:ilvl w:val="0"/>
          <w:numId w:val="163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README + guide d’exécution</w:t>
      </w:r>
    </w:p>
    <w:p w14:paraId="071DDB41" w14:textId="7CDAEF2F" w:rsidR="007E339F" w:rsidRPr="007E339F" w:rsidRDefault="007E339F" w:rsidP="00A234CE">
      <w:pPr>
        <w:pStyle w:val="Heading2"/>
        <w:spacing w:line="240" w:lineRule="auto"/>
        <w:rPr>
          <w:rFonts w:ascii="Segoe UI" w:hAnsi="Segoe UI" w:cs="Segoe UI"/>
          <w:sz w:val="32"/>
          <w:szCs w:val="24"/>
        </w:rPr>
      </w:pPr>
      <w:r w:rsidRPr="007E339F">
        <w:rPr>
          <w:rFonts w:ascii="Segoe UI" w:hAnsi="Segoe UI" w:cs="Segoe UI"/>
          <w:sz w:val="32"/>
          <w:szCs w:val="24"/>
        </w:rPr>
        <w:t>9. Points à clarifier / décisions à prendre pendant le développement</w:t>
      </w:r>
    </w:p>
    <w:p w14:paraId="1F70F693" w14:textId="77777777" w:rsidR="007E339F" w:rsidRPr="007E339F" w:rsidRDefault="007E339F" w:rsidP="00A234CE">
      <w:pPr>
        <w:pStyle w:val="isselectedend"/>
        <w:numPr>
          <w:ilvl w:val="0"/>
          <w:numId w:val="164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Montant de cotisation</w:t>
      </w:r>
    </w:p>
    <w:p w14:paraId="4BB03474" w14:textId="77777777" w:rsidR="007E339F" w:rsidRPr="007E339F" w:rsidRDefault="007E339F" w:rsidP="00A234CE">
      <w:pPr>
        <w:pStyle w:val="isselectedend"/>
        <w:numPr>
          <w:ilvl w:val="0"/>
          <w:numId w:val="165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Fixe pour tous ? ou configurable (par admin) ?</w:t>
      </w:r>
    </w:p>
    <w:p w14:paraId="41D911D2" w14:textId="77777777" w:rsidR="007E339F" w:rsidRPr="007E339F" w:rsidRDefault="007E339F" w:rsidP="00A234CE">
      <w:pPr>
        <w:pStyle w:val="isselectedend"/>
        <w:numPr>
          <w:ilvl w:val="0"/>
          <w:numId w:val="165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Pour V1 : libre saisie au paiement (simple)</w:t>
      </w:r>
    </w:p>
    <w:p w14:paraId="3F8D6A4C" w14:textId="77777777" w:rsidR="007E339F" w:rsidRPr="007E339F" w:rsidRDefault="007E339F" w:rsidP="00A234CE">
      <w:pPr>
        <w:pStyle w:val="isselectedend"/>
        <w:numPr>
          <w:ilvl w:val="0"/>
          <w:numId w:val="166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Gestion des mois “non payés”</w:t>
      </w:r>
    </w:p>
    <w:p w14:paraId="2F33CA9D" w14:textId="77777777" w:rsidR="007E339F" w:rsidRPr="007E339F" w:rsidRDefault="007E339F" w:rsidP="00A234CE">
      <w:pPr>
        <w:pStyle w:val="isselectedend"/>
        <w:numPr>
          <w:ilvl w:val="0"/>
          <w:numId w:val="16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Calcul dynamique : si aucun paiement enregistré → non payé</w:t>
      </w:r>
    </w:p>
    <w:p w14:paraId="70F0BD2D" w14:textId="77777777" w:rsidR="007E339F" w:rsidRPr="007E339F" w:rsidRDefault="007E339F" w:rsidP="00A234CE">
      <w:pPr>
        <w:pStyle w:val="isselectedend"/>
        <w:numPr>
          <w:ilvl w:val="0"/>
          <w:numId w:val="167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Pas de table “cotisations attendues”, uniquement paiements</w:t>
      </w:r>
    </w:p>
    <w:p w14:paraId="5E9666E0" w14:textId="77777777" w:rsidR="007E339F" w:rsidRPr="007E339F" w:rsidRDefault="007E339F" w:rsidP="00A234CE">
      <w:pPr>
        <w:pStyle w:val="isselectedend"/>
        <w:numPr>
          <w:ilvl w:val="0"/>
          <w:numId w:val="168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Désactivation membre</w:t>
      </w:r>
    </w:p>
    <w:p w14:paraId="4AF57F0F" w14:textId="77777777" w:rsidR="007E339F" w:rsidRPr="007E339F" w:rsidRDefault="007E339F" w:rsidP="00A234CE">
      <w:pPr>
        <w:pStyle w:val="isselectedend"/>
        <w:numPr>
          <w:ilvl w:val="0"/>
          <w:numId w:val="16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Interdire la connexion si status=INACTIVE (recommandé)</w:t>
      </w:r>
    </w:p>
    <w:p w14:paraId="47183A91" w14:textId="77777777" w:rsidR="007E339F" w:rsidRPr="007E339F" w:rsidRDefault="007E339F" w:rsidP="00A234CE">
      <w:pPr>
        <w:pStyle w:val="isselectedend"/>
        <w:numPr>
          <w:ilvl w:val="0"/>
          <w:numId w:val="169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Ou autoriser connexion mais bloquer certaines actions</w:t>
      </w:r>
    </w:p>
    <w:p w14:paraId="078B9788" w14:textId="77777777" w:rsidR="007E339F" w:rsidRPr="007E339F" w:rsidRDefault="007E339F" w:rsidP="00A234CE">
      <w:pPr>
        <w:pStyle w:val="isselectedend"/>
        <w:numPr>
          <w:ilvl w:val="0"/>
          <w:numId w:val="170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Stockage du token</w:t>
      </w:r>
    </w:p>
    <w:p w14:paraId="1141017E" w14:textId="77777777" w:rsidR="007E339F" w:rsidRPr="007E339F" w:rsidRDefault="007E339F" w:rsidP="00A234CE">
      <w:pPr>
        <w:pStyle w:val="isselectedend"/>
        <w:numPr>
          <w:ilvl w:val="0"/>
          <w:numId w:val="17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V1 : localStorage (simple)</w:t>
      </w:r>
    </w:p>
    <w:p w14:paraId="05E30463" w14:textId="77777777" w:rsidR="007E339F" w:rsidRPr="007E339F" w:rsidRDefault="007E339F" w:rsidP="00A234CE">
      <w:pPr>
        <w:pStyle w:val="isselectedend"/>
        <w:numPr>
          <w:ilvl w:val="0"/>
          <w:numId w:val="171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V2 : cookie httpOnly (plus sécurisé)</w:t>
      </w:r>
    </w:p>
    <w:p w14:paraId="712BF39F" w14:textId="77777777" w:rsidR="007E339F" w:rsidRPr="007E339F" w:rsidRDefault="007E339F" w:rsidP="00A234CE">
      <w:pPr>
        <w:pStyle w:val="isselectedend"/>
        <w:numPr>
          <w:ilvl w:val="0"/>
          <w:numId w:val="172"/>
        </w:numPr>
        <w:rPr>
          <w:rFonts w:ascii="Segoe UI" w:hAnsi="Segoe UI" w:cs="Segoe UI"/>
          <w:sz w:val="22"/>
          <w:szCs w:val="22"/>
        </w:rPr>
      </w:pPr>
      <w:r w:rsidRPr="007E339F">
        <w:rPr>
          <w:rStyle w:val="Strong"/>
          <w:sz w:val="22"/>
          <w:szCs w:val="22"/>
        </w:rPr>
        <w:t>Reset password</w:t>
      </w:r>
    </w:p>
    <w:p w14:paraId="014C4219" w14:textId="63E3CEEA" w:rsidR="006303C6" w:rsidRPr="007E339F" w:rsidRDefault="007E339F" w:rsidP="00A234CE">
      <w:pPr>
        <w:pStyle w:val="NormalWeb"/>
        <w:numPr>
          <w:ilvl w:val="0"/>
          <w:numId w:val="173"/>
        </w:numPr>
        <w:rPr>
          <w:rFonts w:ascii="Segoe UI" w:hAnsi="Segoe UI" w:cs="Segoe UI"/>
          <w:sz w:val="22"/>
          <w:szCs w:val="22"/>
        </w:rPr>
      </w:pPr>
      <w:r w:rsidRPr="007E339F">
        <w:rPr>
          <w:rFonts w:ascii="Segoe UI" w:hAnsi="Segoe UI" w:cs="Segoe UI"/>
          <w:sz w:val="22"/>
          <w:szCs w:val="22"/>
        </w:rPr>
        <w:t>Exclu V1, ajout possible ensuite</w:t>
      </w:r>
    </w:p>
    <w:sectPr w:rsidR="006303C6" w:rsidRPr="007E339F" w:rsidSect="004547FA">
      <w:headerReference w:type="default" r:id="rId8"/>
      <w:footerReference w:type="default" r:id="rId9"/>
      <w:pgSz w:w="11900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6E46A" w14:textId="77777777" w:rsidR="004341CF" w:rsidRDefault="004341CF">
      <w:pPr>
        <w:spacing w:line="240" w:lineRule="auto"/>
      </w:pPr>
      <w:r>
        <w:separator/>
      </w:r>
    </w:p>
  </w:endnote>
  <w:endnote w:type="continuationSeparator" w:id="0">
    <w:p w14:paraId="75315F1D" w14:textId="77777777" w:rsidR="004341CF" w:rsidRDefault="004341CF">
      <w:pPr>
        <w:spacing w:line="240" w:lineRule="auto"/>
      </w:pPr>
      <w:r>
        <w:continuationSeparator/>
      </w:r>
    </w:p>
  </w:endnote>
  <w:endnote w:type="continuationNotice" w:id="1">
    <w:p w14:paraId="5AD45A2F" w14:textId="77777777" w:rsidR="004341CF" w:rsidRDefault="004341C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34EF5242" w14:textId="77777777" w:rsidR="005C6D45" w:rsidRPr="002E258A" w:rsidRDefault="002F25A8">
        <w:pPr>
          <w:pStyle w:val="Footer"/>
          <w:pBdr>
            <w:bottom w:val="single" w:sz="12" w:space="1" w:color="auto"/>
          </w:pBdr>
          <w:jc w:val="right"/>
        </w:pPr>
        <w:r w:rsidRPr="002E258A">
          <w:rPr>
            <w:lang w:bidi="fr-FR"/>
          </w:rPr>
          <w:t xml:space="preserve">Page | </w:t>
        </w:r>
        <w:r w:rsidRPr="002E258A">
          <w:rPr>
            <w:lang w:bidi="fr-FR"/>
          </w:rPr>
          <w:fldChar w:fldCharType="begin"/>
        </w:r>
        <w:r w:rsidRPr="002E258A">
          <w:rPr>
            <w:lang w:bidi="fr-FR"/>
          </w:rPr>
          <w:instrText xml:space="preserve"> PAGE   \* MERGEFORMAT </w:instrText>
        </w:r>
        <w:r w:rsidRPr="002E258A">
          <w:rPr>
            <w:lang w:bidi="fr-FR"/>
          </w:rPr>
          <w:fldChar w:fldCharType="separate"/>
        </w:r>
        <w:r w:rsidR="007C7C08">
          <w:rPr>
            <w:noProof/>
            <w:lang w:bidi="fr-FR"/>
          </w:rPr>
          <w:t>7</w:t>
        </w:r>
        <w:r w:rsidRPr="002E258A">
          <w:rPr>
            <w:noProof/>
            <w:lang w:bidi="fr-FR"/>
          </w:rPr>
          <w:fldChar w:fldCharType="end"/>
        </w:r>
        <w:r w:rsidRPr="002E258A">
          <w:rPr>
            <w:lang w:bidi="fr-FR"/>
          </w:rPr>
          <w:t xml:space="preserve"> </w:t>
        </w:r>
      </w:p>
    </w:sdtContent>
  </w:sdt>
  <w:p w14:paraId="74C0FA57" w14:textId="7B81E9BF" w:rsidR="00010409" w:rsidRPr="00010409" w:rsidRDefault="00010409" w:rsidP="00010409">
    <w:pPr>
      <w:pStyle w:val="Footer"/>
      <w:jc w:val="center"/>
      <w:rPr>
        <w:i/>
        <w:iCs/>
        <w:sz w:val="28"/>
        <w:szCs w:val="28"/>
      </w:rPr>
    </w:pPr>
    <w:r w:rsidRPr="00010409">
      <w:rPr>
        <w:i/>
        <w:iCs/>
        <w:sz w:val="28"/>
        <w:szCs w:val="28"/>
      </w:rPr>
      <w:t>Organisation Internationale de la Francophonie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EB43" w14:textId="77777777" w:rsidR="004341CF" w:rsidRDefault="004341CF">
      <w:pPr>
        <w:spacing w:line="240" w:lineRule="auto"/>
      </w:pPr>
      <w:r>
        <w:separator/>
      </w:r>
    </w:p>
  </w:footnote>
  <w:footnote w:type="continuationSeparator" w:id="0">
    <w:p w14:paraId="4A9466A4" w14:textId="77777777" w:rsidR="004341CF" w:rsidRDefault="004341CF">
      <w:pPr>
        <w:spacing w:line="240" w:lineRule="auto"/>
      </w:pPr>
      <w:r>
        <w:continuationSeparator/>
      </w:r>
    </w:p>
  </w:footnote>
  <w:footnote w:type="continuationNotice" w:id="1">
    <w:p w14:paraId="3F05DA6A" w14:textId="77777777" w:rsidR="004341CF" w:rsidRDefault="004341C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0B3C" w14:textId="04FFE8C4" w:rsidR="007D0E77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618C6" wp14:editId="2EF1016F">
              <wp:simplePos x="0" y="0"/>
              <wp:positionH relativeFrom="column">
                <wp:posOffset>2544275</wp:posOffset>
              </wp:positionH>
              <wp:positionV relativeFrom="paragraph">
                <wp:posOffset>173775</wp:posOffset>
              </wp:positionV>
              <wp:extent cx="3154107" cy="508716"/>
              <wp:effectExtent l="0" t="0" r="8255" b="12065"/>
              <wp:wrapNone/>
              <wp:docPr id="174992892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4107" cy="50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83D5FF" w14:textId="69F8242D" w:rsidR="00010409" w:rsidRPr="007E339F" w:rsidRDefault="00010409" w:rsidP="00010409">
                          <w:pPr>
                            <w:spacing w:before="0"/>
                            <w:rPr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 w:rsidRPr="007E339F">
                            <w:rPr>
                              <w:b/>
                              <w:bCs/>
                              <w:u w:val="single"/>
                            </w:rPr>
                            <w:t>Etudiant</w:t>
                          </w:r>
                          <w:r w:rsidRPr="007E339F">
                            <w:t xml:space="preserve">: </w:t>
                          </w:r>
                          <w:r w:rsidRPr="007E339F">
                            <w:rPr>
                              <w:i/>
                              <w:iCs/>
                              <w:sz w:val="21"/>
                              <w:szCs w:val="21"/>
                            </w:rPr>
                            <w:t>SOULEYMANE MOUCTAR DIALLO</w:t>
                          </w:r>
                        </w:p>
                        <w:p w14:paraId="1C0DF353" w14:textId="2E4416D7" w:rsidR="00010409" w:rsidRPr="007E339F" w:rsidRDefault="00010409" w:rsidP="00010409">
                          <w:pPr>
                            <w:spacing w:before="0"/>
                          </w:pPr>
                          <w:r w:rsidRPr="007E339F">
                            <w:rPr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  <w:u w:val="single"/>
                            </w:rPr>
                            <w:t>Cohorte</w:t>
                          </w:r>
                          <w:r w:rsidRPr="007E339F">
                            <w:rPr>
                              <w:i/>
                              <w:iCs/>
                              <w:sz w:val="21"/>
                              <w:szCs w:val="21"/>
                            </w:rPr>
                            <w:t>: Developpement Web Avancée.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2618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0.35pt;margin-top:13.7pt;width:248.35pt;height:40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Xm0OAIAAHwEAAAOAAAAZHJzL2Uyb0RvYy54bWysVE1v2zAMvQ/YfxB0X2ynSdoFcYosRYYB&#13;&#10;QVsgHXpWZCk2JouapMTOfv0o2flot9Owi0yJ1BP5+OjZfVsrchDWVaBzmg1SSoTmUFR6l9PvL6tP&#13;&#10;d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" fillcolor="white [3201]" strokeweight=".5pt">
              <v:textbox>
                <w:txbxContent>
                  <w:p w14:paraId="2A83D5FF" w14:textId="69F8242D" w:rsidR="00010409" w:rsidRPr="007E339F" w:rsidRDefault="00010409" w:rsidP="00010409">
                    <w:pPr>
                      <w:spacing w:before="0"/>
                      <w:rPr>
                        <w:i/>
                        <w:iCs/>
                        <w:sz w:val="21"/>
                        <w:szCs w:val="21"/>
                      </w:rPr>
                    </w:pPr>
                    <w:r w:rsidRPr="007E339F">
                      <w:rPr>
                        <w:b/>
                        <w:bCs/>
                        <w:u w:val="single"/>
                      </w:rPr>
                      <w:t>Etudiant</w:t>
                    </w:r>
                    <w:r w:rsidRPr="007E339F">
                      <w:t xml:space="preserve">: </w:t>
                    </w:r>
                    <w:r w:rsidRPr="007E339F">
                      <w:rPr>
                        <w:i/>
                        <w:iCs/>
                        <w:sz w:val="21"/>
                        <w:szCs w:val="21"/>
                      </w:rPr>
                      <w:t>SOULEYMANE MOUCTAR DIALLO</w:t>
                    </w:r>
                  </w:p>
                  <w:p w14:paraId="1C0DF353" w14:textId="2E4416D7" w:rsidR="00010409" w:rsidRPr="007E339F" w:rsidRDefault="00010409" w:rsidP="00010409">
                    <w:pPr>
                      <w:spacing w:before="0"/>
                    </w:pPr>
                    <w:r w:rsidRPr="007E339F">
                      <w:rPr>
                        <w:b/>
                        <w:bCs/>
                        <w:i/>
                        <w:iCs/>
                        <w:sz w:val="21"/>
                        <w:szCs w:val="21"/>
                        <w:u w:val="single"/>
                      </w:rPr>
                      <w:t>Cohorte</w:t>
                    </w:r>
                    <w:r w:rsidRPr="007E339F">
                      <w:rPr>
                        <w:i/>
                        <w:iCs/>
                        <w:sz w:val="21"/>
                        <w:szCs w:val="21"/>
                      </w:rPr>
                      <w:t>: Developpement Web Avancée.</w:t>
                    </w:r>
                  </w:p>
                </w:txbxContent>
              </v:textbox>
            </v:shape>
          </w:pict>
        </mc:Fallback>
      </mc:AlternateContent>
    </w:r>
    <w:r w:rsidR="00012108">
      <w:rPr>
        <w:noProof/>
      </w:rPr>
      <w:drawing>
        <wp:inline distT="0" distB="0" distL="0" distR="0" wp14:anchorId="5AFBE7D2" wp14:editId="39DFCF59">
          <wp:extent cx="1521561" cy="623367"/>
          <wp:effectExtent l="0" t="0" r="2540" b="5715"/>
          <wp:docPr id="442628099" name="Image 442628099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895940" name="Image 1" descr="Une image contenant texte, Police, Graphique, logo&#10;&#10;Description générée automatiquement"/>
                  <pic:cNvPicPr/>
                </pic:nvPicPr>
                <pic:blipFill rotWithShape="1">
                  <a:blip r:embed="rId1"/>
                  <a:srcRect l="59073" t="18075" r="-1" b="32107"/>
                  <a:stretch/>
                </pic:blipFill>
                <pic:spPr bwMode="auto">
                  <a:xfrm>
                    <a:off x="0" y="0"/>
                    <a:ext cx="1560769" cy="639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</w:p>
  <w:p w14:paraId="28DB1335" w14:textId="77777777" w:rsidR="00010409" w:rsidRPr="00010409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D3267"/>
    <w:multiLevelType w:val="multilevel"/>
    <w:tmpl w:val="A59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662D6"/>
    <w:multiLevelType w:val="multilevel"/>
    <w:tmpl w:val="CCD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01104"/>
    <w:multiLevelType w:val="multilevel"/>
    <w:tmpl w:val="0AA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66DA6"/>
    <w:multiLevelType w:val="multilevel"/>
    <w:tmpl w:val="71D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91F5A"/>
    <w:multiLevelType w:val="multilevel"/>
    <w:tmpl w:val="F44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86B70"/>
    <w:multiLevelType w:val="multilevel"/>
    <w:tmpl w:val="E38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B42A62"/>
    <w:multiLevelType w:val="hybridMultilevel"/>
    <w:tmpl w:val="59F46072"/>
    <w:lvl w:ilvl="0" w:tplc="91A02344">
      <w:start w:val="1"/>
      <w:numFmt w:val="bullet"/>
      <w:lvlText w:val="-"/>
      <w:lvlJc w:val="left"/>
      <w:pPr>
        <w:ind w:left="1804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631CBF9A">
      <w:start w:val="1"/>
      <w:numFmt w:val="bullet"/>
      <w:lvlText w:val="•"/>
      <w:lvlJc w:val="left"/>
      <w:pPr>
        <w:ind w:left="2682" w:hanging="360"/>
      </w:pPr>
      <w:rPr>
        <w:rFonts w:hint="default"/>
      </w:rPr>
    </w:lvl>
    <w:lvl w:ilvl="2" w:tplc="2160E0AC">
      <w:start w:val="1"/>
      <w:numFmt w:val="bullet"/>
      <w:lvlText w:val="•"/>
      <w:lvlJc w:val="left"/>
      <w:pPr>
        <w:ind w:left="3564" w:hanging="360"/>
      </w:pPr>
      <w:rPr>
        <w:rFonts w:hint="default"/>
      </w:rPr>
    </w:lvl>
    <w:lvl w:ilvl="3" w:tplc="A852CE4E">
      <w:start w:val="1"/>
      <w:numFmt w:val="bullet"/>
      <w:lvlText w:val="•"/>
      <w:lvlJc w:val="left"/>
      <w:pPr>
        <w:ind w:left="4446" w:hanging="360"/>
      </w:pPr>
      <w:rPr>
        <w:rFonts w:hint="default"/>
      </w:rPr>
    </w:lvl>
    <w:lvl w:ilvl="4" w:tplc="113A2BEE">
      <w:start w:val="1"/>
      <w:numFmt w:val="bullet"/>
      <w:lvlText w:val="•"/>
      <w:lvlJc w:val="left"/>
      <w:pPr>
        <w:ind w:left="5328" w:hanging="360"/>
      </w:pPr>
      <w:rPr>
        <w:rFonts w:hint="default"/>
      </w:rPr>
    </w:lvl>
    <w:lvl w:ilvl="5" w:tplc="A4189F5E">
      <w:start w:val="1"/>
      <w:numFmt w:val="bullet"/>
      <w:lvlText w:val="•"/>
      <w:lvlJc w:val="left"/>
      <w:pPr>
        <w:ind w:left="6210" w:hanging="360"/>
      </w:pPr>
      <w:rPr>
        <w:rFonts w:hint="default"/>
      </w:rPr>
    </w:lvl>
    <w:lvl w:ilvl="6" w:tplc="521ED6D4">
      <w:start w:val="1"/>
      <w:numFmt w:val="bullet"/>
      <w:lvlText w:val="•"/>
      <w:lvlJc w:val="left"/>
      <w:pPr>
        <w:ind w:left="7092" w:hanging="360"/>
      </w:pPr>
      <w:rPr>
        <w:rFonts w:hint="default"/>
      </w:rPr>
    </w:lvl>
    <w:lvl w:ilvl="7" w:tplc="036473D4">
      <w:start w:val="1"/>
      <w:numFmt w:val="bullet"/>
      <w:lvlText w:val="•"/>
      <w:lvlJc w:val="left"/>
      <w:pPr>
        <w:ind w:left="7974" w:hanging="360"/>
      </w:pPr>
      <w:rPr>
        <w:rFonts w:hint="default"/>
      </w:rPr>
    </w:lvl>
    <w:lvl w:ilvl="8" w:tplc="E834D180">
      <w:start w:val="1"/>
      <w:numFmt w:val="bullet"/>
      <w:lvlText w:val="•"/>
      <w:lvlJc w:val="left"/>
      <w:pPr>
        <w:ind w:left="8856" w:hanging="360"/>
      </w:pPr>
      <w:rPr>
        <w:rFonts w:hint="default"/>
      </w:rPr>
    </w:lvl>
  </w:abstractNum>
  <w:abstractNum w:abstractNumId="18" w15:restartNumberingAfterBreak="0">
    <w:nsid w:val="08E60C19"/>
    <w:multiLevelType w:val="multilevel"/>
    <w:tmpl w:val="A55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B7679"/>
    <w:multiLevelType w:val="multilevel"/>
    <w:tmpl w:val="818E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E864B4"/>
    <w:multiLevelType w:val="multilevel"/>
    <w:tmpl w:val="27F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C48C6"/>
    <w:multiLevelType w:val="hybridMultilevel"/>
    <w:tmpl w:val="2A94DF92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0D287128"/>
    <w:multiLevelType w:val="multilevel"/>
    <w:tmpl w:val="927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043AC"/>
    <w:multiLevelType w:val="multilevel"/>
    <w:tmpl w:val="9F8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1304AA"/>
    <w:multiLevelType w:val="multilevel"/>
    <w:tmpl w:val="313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239E3"/>
    <w:multiLevelType w:val="multilevel"/>
    <w:tmpl w:val="D33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8F23F2"/>
    <w:multiLevelType w:val="multilevel"/>
    <w:tmpl w:val="876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AF0C71"/>
    <w:multiLevelType w:val="multilevel"/>
    <w:tmpl w:val="037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8E7C41"/>
    <w:multiLevelType w:val="multilevel"/>
    <w:tmpl w:val="434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937815"/>
    <w:multiLevelType w:val="multilevel"/>
    <w:tmpl w:val="255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54EE"/>
    <w:multiLevelType w:val="multilevel"/>
    <w:tmpl w:val="126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D07880"/>
    <w:multiLevelType w:val="multilevel"/>
    <w:tmpl w:val="2A8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03691"/>
    <w:multiLevelType w:val="multilevel"/>
    <w:tmpl w:val="527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932DF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172C33D8"/>
    <w:multiLevelType w:val="multilevel"/>
    <w:tmpl w:val="569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A56D9"/>
    <w:multiLevelType w:val="multilevel"/>
    <w:tmpl w:val="2C5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F30F6"/>
    <w:multiLevelType w:val="multilevel"/>
    <w:tmpl w:val="F07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D84BB5"/>
    <w:multiLevelType w:val="multilevel"/>
    <w:tmpl w:val="650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6B693A"/>
    <w:multiLevelType w:val="multilevel"/>
    <w:tmpl w:val="545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C35FC"/>
    <w:multiLevelType w:val="multilevel"/>
    <w:tmpl w:val="8C7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BD7D10"/>
    <w:multiLevelType w:val="multilevel"/>
    <w:tmpl w:val="681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792150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7F6C6B"/>
    <w:multiLevelType w:val="hybridMultilevel"/>
    <w:tmpl w:val="161EEFB6"/>
    <w:lvl w:ilvl="0" w:tplc="D21E6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AC3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304E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F00C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E49E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80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FC8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1096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96CE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E654B1"/>
    <w:multiLevelType w:val="multilevel"/>
    <w:tmpl w:val="AAE6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C7083D"/>
    <w:multiLevelType w:val="multilevel"/>
    <w:tmpl w:val="8FE2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4976CD"/>
    <w:multiLevelType w:val="multilevel"/>
    <w:tmpl w:val="E4E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8E4589"/>
    <w:multiLevelType w:val="multilevel"/>
    <w:tmpl w:val="CBF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4325770"/>
    <w:multiLevelType w:val="multilevel"/>
    <w:tmpl w:val="581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8126F4"/>
    <w:multiLevelType w:val="multilevel"/>
    <w:tmpl w:val="44D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BB438F"/>
    <w:multiLevelType w:val="multilevel"/>
    <w:tmpl w:val="02D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E42515"/>
    <w:multiLevelType w:val="multilevel"/>
    <w:tmpl w:val="7EE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552DA5"/>
    <w:multiLevelType w:val="multilevel"/>
    <w:tmpl w:val="A60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C56B21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3D5C39"/>
    <w:multiLevelType w:val="multilevel"/>
    <w:tmpl w:val="6D9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8C4934"/>
    <w:multiLevelType w:val="hybridMultilevel"/>
    <w:tmpl w:val="0AFEF8A2"/>
    <w:lvl w:ilvl="0" w:tplc="0C50D2C8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FBF47602">
      <w:start w:val="1"/>
      <w:numFmt w:val="bullet"/>
      <w:lvlText w:val="•"/>
      <w:lvlJc w:val="left"/>
      <w:pPr>
        <w:ind w:left="1804" w:hanging="360"/>
      </w:pPr>
      <w:rPr>
        <w:rFonts w:hint="default"/>
      </w:rPr>
    </w:lvl>
    <w:lvl w:ilvl="2" w:tplc="BDE226F8">
      <w:start w:val="1"/>
      <w:numFmt w:val="bullet"/>
      <w:lvlText w:val="•"/>
      <w:lvlJc w:val="left"/>
      <w:pPr>
        <w:ind w:left="2788" w:hanging="360"/>
      </w:pPr>
      <w:rPr>
        <w:rFonts w:hint="default"/>
      </w:rPr>
    </w:lvl>
    <w:lvl w:ilvl="3" w:tplc="605079A4">
      <w:start w:val="1"/>
      <w:numFmt w:val="bullet"/>
      <w:lvlText w:val="•"/>
      <w:lvlJc w:val="left"/>
      <w:pPr>
        <w:ind w:left="3772" w:hanging="360"/>
      </w:pPr>
      <w:rPr>
        <w:rFonts w:hint="default"/>
      </w:rPr>
    </w:lvl>
    <w:lvl w:ilvl="4" w:tplc="E8B02406">
      <w:start w:val="1"/>
      <w:numFmt w:val="bullet"/>
      <w:lvlText w:val="•"/>
      <w:lvlJc w:val="left"/>
      <w:pPr>
        <w:ind w:left="4756" w:hanging="360"/>
      </w:pPr>
      <w:rPr>
        <w:rFonts w:hint="default"/>
      </w:rPr>
    </w:lvl>
    <w:lvl w:ilvl="5" w:tplc="5F34CE1C">
      <w:start w:val="1"/>
      <w:numFmt w:val="bullet"/>
      <w:lvlText w:val="•"/>
      <w:lvlJc w:val="left"/>
      <w:pPr>
        <w:ind w:left="5740" w:hanging="360"/>
      </w:pPr>
      <w:rPr>
        <w:rFonts w:hint="default"/>
      </w:rPr>
    </w:lvl>
    <w:lvl w:ilvl="6" w:tplc="BA5E257E">
      <w:start w:val="1"/>
      <w:numFmt w:val="bullet"/>
      <w:lvlText w:val="•"/>
      <w:lvlJc w:val="left"/>
      <w:pPr>
        <w:ind w:left="6724" w:hanging="360"/>
      </w:pPr>
      <w:rPr>
        <w:rFonts w:hint="default"/>
      </w:rPr>
    </w:lvl>
    <w:lvl w:ilvl="7" w:tplc="D97645E0">
      <w:start w:val="1"/>
      <w:numFmt w:val="bullet"/>
      <w:lvlText w:val="•"/>
      <w:lvlJc w:val="left"/>
      <w:pPr>
        <w:ind w:left="7708" w:hanging="360"/>
      </w:pPr>
      <w:rPr>
        <w:rFonts w:hint="default"/>
      </w:rPr>
    </w:lvl>
    <w:lvl w:ilvl="8" w:tplc="F1525DDA">
      <w:start w:val="1"/>
      <w:numFmt w:val="bullet"/>
      <w:lvlText w:val="•"/>
      <w:lvlJc w:val="left"/>
      <w:pPr>
        <w:ind w:left="8692" w:hanging="360"/>
      </w:pPr>
      <w:rPr>
        <w:rFonts w:hint="default"/>
      </w:rPr>
    </w:lvl>
  </w:abstractNum>
  <w:abstractNum w:abstractNumId="55" w15:restartNumberingAfterBreak="0">
    <w:nsid w:val="29637FDD"/>
    <w:multiLevelType w:val="hybridMultilevel"/>
    <w:tmpl w:val="43A20F54"/>
    <w:lvl w:ilvl="0" w:tplc="8C3C4F2E">
      <w:start w:val="1"/>
      <w:numFmt w:val="bullet"/>
      <w:lvlText w:val=""/>
      <w:lvlJc w:val="left"/>
      <w:pPr>
        <w:ind w:left="529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F27E7312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w w:val="100"/>
        <w:sz w:val="22"/>
        <w:szCs w:val="22"/>
      </w:rPr>
    </w:lvl>
    <w:lvl w:ilvl="2" w:tplc="1A8A6A5A">
      <w:start w:val="1"/>
      <w:numFmt w:val="bullet"/>
      <w:lvlText w:val="•"/>
      <w:lvlJc w:val="left"/>
      <w:pPr>
        <w:ind w:left="1904" w:hanging="360"/>
      </w:pPr>
      <w:rPr>
        <w:rFonts w:hint="default"/>
      </w:rPr>
    </w:lvl>
    <w:lvl w:ilvl="3" w:tplc="774292D0">
      <w:start w:val="1"/>
      <w:numFmt w:val="bullet"/>
      <w:lvlText w:val="•"/>
      <w:lvlJc w:val="left"/>
      <w:pPr>
        <w:ind w:left="2988" w:hanging="360"/>
      </w:pPr>
      <w:rPr>
        <w:rFonts w:hint="default"/>
      </w:rPr>
    </w:lvl>
    <w:lvl w:ilvl="4" w:tplc="D982E286">
      <w:start w:val="1"/>
      <w:numFmt w:val="bullet"/>
      <w:lvlText w:val="•"/>
      <w:lvlJc w:val="left"/>
      <w:pPr>
        <w:ind w:left="4073" w:hanging="360"/>
      </w:pPr>
      <w:rPr>
        <w:rFonts w:hint="default"/>
      </w:rPr>
    </w:lvl>
    <w:lvl w:ilvl="5" w:tplc="B4EC41DA">
      <w:start w:val="1"/>
      <w:numFmt w:val="bullet"/>
      <w:lvlText w:val="•"/>
      <w:lvlJc w:val="left"/>
      <w:pPr>
        <w:ind w:left="5157" w:hanging="360"/>
      </w:pPr>
      <w:rPr>
        <w:rFonts w:hint="default"/>
      </w:rPr>
    </w:lvl>
    <w:lvl w:ilvl="6" w:tplc="D970458C">
      <w:start w:val="1"/>
      <w:numFmt w:val="bullet"/>
      <w:lvlText w:val="•"/>
      <w:lvlJc w:val="left"/>
      <w:pPr>
        <w:ind w:left="6242" w:hanging="360"/>
      </w:pPr>
      <w:rPr>
        <w:rFonts w:hint="default"/>
      </w:rPr>
    </w:lvl>
    <w:lvl w:ilvl="7" w:tplc="9F5AC5EA">
      <w:start w:val="1"/>
      <w:numFmt w:val="bullet"/>
      <w:lvlText w:val="•"/>
      <w:lvlJc w:val="left"/>
      <w:pPr>
        <w:ind w:left="7326" w:hanging="360"/>
      </w:pPr>
      <w:rPr>
        <w:rFonts w:hint="default"/>
      </w:rPr>
    </w:lvl>
    <w:lvl w:ilvl="8" w:tplc="4C247438">
      <w:start w:val="1"/>
      <w:numFmt w:val="bullet"/>
      <w:lvlText w:val="•"/>
      <w:lvlJc w:val="left"/>
      <w:pPr>
        <w:ind w:left="8411" w:hanging="360"/>
      </w:pPr>
      <w:rPr>
        <w:rFonts w:hint="default"/>
      </w:rPr>
    </w:lvl>
  </w:abstractNum>
  <w:abstractNum w:abstractNumId="56" w15:restartNumberingAfterBreak="0">
    <w:nsid w:val="2A610137"/>
    <w:multiLevelType w:val="multilevel"/>
    <w:tmpl w:val="856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FB16B4"/>
    <w:multiLevelType w:val="multilevel"/>
    <w:tmpl w:val="3B62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BB048DE"/>
    <w:multiLevelType w:val="multilevel"/>
    <w:tmpl w:val="6B32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347D37"/>
    <w:multiLevelType w:val="multilevel"/>
    <w:tmpl w:val="DAE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666A91"/>
    <w:multiLevelType w:val="hybridMultilevel"/>
    <w:tmpl w:val="F0906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DF432D3"/>
    <w:multiLevelType w:val="multilevel"/>
    <w:tmpl w:val="03A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35397E"/>
    <w:multiLevelType w:val="multilevel"/>
    <w:tmpl w:val="885C9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F90924"/>
    <w:multiLevelType w:val="multilevel"/>
    <w:tmpl w:val="A11E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292EAC"/>
    <w:multiLevelType w:val="hybridMultilevel"/>
    <w:tmpl w:val="92263F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27B46DC"/>
    <w:multiLevelType w:val="multilevel"/>
    <w:tmpl w:val="70A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7D2AED"/>
    <w:multiLevelType w:val="multilevel"/>
    <w:tmpl w:val="243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CC7235"/>
    <w:multiLevelType w:val="multilevel"/>
    <w:tmpl w:val="3DA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CF3992"/>
    <w:multiLevelType w:val="multilevel"/>
    <w:tmpl w:val="A4D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D47984"/>
    <w:multiLevelType w:val="multilevel"/>
    <w:tmpl w:val="457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E77179"/>
    <w:multiLevelType w:val="multilevel"/>
    <w:tmpl w:val="12DC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4BF4DC9"/>
    <w:multiLevelType w:val="multilevel"/>
    <w:tmpl w:val="C51E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8721C9"/>
    <w:multiLevelType w:val="multilevel"/>
    <w:tmpl w:val="972C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DF4DA9"/>
    <w:multiLevelType w:val="multilevel"/>
    <w:tmpl w:val="003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EA5CEB"/>
    <w:multiLevelType w:val="multilevel"/>
    <w:tmpl w:val="E71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2A4076"/>
    <w:multiLevelType w:val="multilevel"/>
    <w:tmpl w:val="78FE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A64EF8"/>
    <w:multiLevelType w:val="hybridMultilevel"/>
    <w:tmpl w:val="8B8608B2"/>
    <w:lvl w:ilvl="0" w:tplc="14B0277E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730890D0">
      <w:start w:val="1"/>
      <w:numFmt w:val="bullet"/>
      <w:lvlText w:val="•"/>
      <w:lvlJc w:val="left"/>
      <w:pPr>
        <w:ind w:left="1806" w:hanging="360"/>
      </w:pPr>
      <w:rPr>
        <w:rFonts w:hint="default"/>
      </w:rPr>
    </w:lvl>
    <w:lvl w:ilvl="2" w:tplc="137A93CC">
      <w:start w:val="1"/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67767D2C">
      <w:start w:val="1"/>
      <w:numFmt w:val="bullet"/>
      <w:lvlText w:val="•"/>
      <w:lvlJc w:val="left"/>
      <w:pPr>
        <w:ind w:left="3778" w:hanging="360"/>
      </w:pPr>
      <w:rPr>
        <w:rFonts w:hint="default"/>
      </w:rPr>
    </w:lvl>
    <w:lvl w:ilvl="4" w:tplc="74D0DB38">
      <w:start w:val="1"/>
      <w:numFmt w:val="bullet"/>
      <w:lvlText w:val="•"/>
      <w:lvlJc w:val="left"/>
      <w:pPr>
        <w:ind w:left="4764" w:hanging="360"/>
      </w:pPr>
      <w:rPr>
        <w:rFonts w:hint="default"/>
      </w:rPr>
    </w:lvl>
    <w:lvl w:ilvl="5" w:tplc="ADB6C942">
      <w:start w:val="1"/>
      <w:numFmt w:val="bullet"/>
      <w:lvlText w:val="•"/>
      <w:lvlJc w:val="left"/>
      <w:pPr>
        <w:ind w:left="5750" w:hanging="360"/>
      </w:pPr>
      <w:rPr>
        <w:rFonts w:hint="default"/>
      </w:rPr>
    </w:lvl>
    <w:lvl w:ilvl="6" w:tplc="A760AAA4">
      <w:start w:val="1"/>
      <w:numFmt w:val="bullet"/>
      <w:lvlText w:val="•"/>
      <w:lvlJc w:val="left"/>
      <w:pPr>
        <w:ind w:left="6736" w:hanging="360"/>
      </w:pPr>
      <w:rPr>
        <w:rFonts w:hint="default"/>
      </w:rPr>
    </w:lvl>
    <w:lvl w:ilvl="7" w:tplc="E8D0F38E">
      <w:start w:val="1"/>
      <w:numFmt w:val="bullet"/>
      <w:lvlText w:val="•"/>
      <w:lvlJc w:val="left"/>
      <w:pPr>
        <w:ind w:left="7722" w:hanging="360"/>
      </w:pPr>
      <w:rPr>
        <w:rFonts w:hint="default"/>
      </w:rPr>
    </w:lvl>
    <w:lvl w:ilvl="8" w:tplc="49D2659A">
      <w:start w:val="1"/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77" w15:restartNumberingAfterBreak="0">
    <w:nsid w:val="39B773B6"/>
    <w:multiLevelType w:val="multilevel"/>
    <w:tmpl w:val="B80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2D15D0"/>
    <w:multiLevelType w:val="hybridMultilevel"/>
    <w:tmpl w:val="E8267866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9" w15:restartNumberingAfterBreak="0">
    <w:nsid w:val="3A8A71E4"/>
    <w:multiLevelType w:val="multilevel"/>
    <w:tmpl w:val="25A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9354F5"/>
    <w:multiLevelType w:val="multilevel"/>
    <w:tmpl w:val="14DE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6A2E25"/>
    <w:multiLevelType w:val="multilevel"/>
    <w:tmpl w:val="D86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76748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3" w15:restartNumberingAfterBreak="0">
    <w:nsid w:val="3ED479FF"/>
    <w:multiLevelType w:val="multilevel"/>
    <w:tmpl w:val="E64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EA118F"/>
    <w:multiLevelType w:val="multilevel"/>
    <w:tmpl w:val="923E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896C30"/>
    <w:multiLevelType w:val="multilevel"/>
    <w:tmpl w:val="83E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32406FC"/>
    <w:multiLevelType w:val="multilevel"/>
    <w:tmpl w:val="219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B81E3F"/>
    <w:multiLevelType w:val="multilevel"/>
    <w:tmpl w:val="15B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4F5CF4"/>
    <w:multiLevelType w:val="multilevel"/>
    <w:tmpl w:val="B028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86B88"/>
    <w:multiLevelType w:val="multilevel"/>
    <w:tmpl w:val="1D5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F34417"/>
    <w:multiLevelType w:val="multilevel"/>
    <w:tmpl w:val="B6C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0D0D6E"/>
    <w:multiLevelType w:val="multilevel"/>
    <w:tmpl w:val="D8C8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A671C3"/>
    <w:multiLevelType w:val="multilevel"/>
    <w:tmpl w:val="48B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A74E29"/>
    <w:multiLevelType w:val="multilevel"/>
    <w:tmpl w:val="8BE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FE6C23"/>
    <w:multiLevelType w:val="multilevel"/>
    <w:tmpl w:val="808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335410"/>
    <w:multiLevelType w:val="multilevel"/>
    <w:tmpl w:val="747A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B194278"/>
    <w:multiLevelType w:val="multilevel"/>
    <w:tmpl w:val="8EB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362884"/>
    <w:multiLevelType w:val="multilevel"/>
    <w:tmpl w:val="F64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542AFC"/>
    <w:multiLevelType w:val="multilevel"/>
    <w:tmpl w:val="9512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8D32C3"/>
    <w:multiLevelType w:val="multilevel"/>
    <w:tmpl w:val="22F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F46E0"/>
    <w:multiLevelType w:val="multilevel"/>
    <w:tmpl w:val="A8C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4D4B6E"/>
    <w:multiLevelType w:val="multilevel"/>
    <w:tmpl w:val="105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493DC2"/>
    <w:multiLevelType w:val="hybridMultilevel"/>
    <w:tmpl w:val="1382C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3A52928"/>
    <w:multiLevelType w:val="multilevel"/>
    <w:tmpl w:val="360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2143DE"/>
    <w:multiLevelType w:val="multilevel"/>
    <w:tmpl w:val="CD9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A764E5"/>
    <w:multiLevelType w:val="multilevel"/>
    <w:tmpl w:val="F4C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3C569E"/>
    <w:multiLevelType w:val="multilevel"/>
    <w:tmpl w:val="4A4A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BD4762"/>
    <w:multiLevelType w:val="multilevel"/>
    <w:tmpl w:val="936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F92A28"/>
    <w:multiLevelType w:val="multilevel"/>
    <w:tmpl w:val="D458DE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8806838"/>
    <w:multiLevelType w:val="multilevel"/>
    <w:tmpl w:val="142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2A7646"/>
    <w:multiLevelType w:val="hybridMultilevel"/>
    <w:tmpl w:val="4F142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92D56AC"/>
    <w:multiLevelType w:val="multilevel"/>
    <w:tmpl w:val="7AB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7764D4"/>
    <w:multiLevelType w:val="hybridMultilevel"/>
    <w:tmpl w:val="B2A4D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9B30119"/>
    <w:multiLevelType w:val="multilevel"/>
    <w:tmpl w:val="773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9BC4F63"/>
    <w:multiLevelType w:val="multilevel"/>
    <w:tmpl w:val="7BB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AFE0BAB"/>
    <w:multiLevelType w:val="multilevel"/>
    <w:tmpl w:val="92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311097"/>
    <w:multiLevelType w:val="multilevel"/>
    <w:tmpl w:val="6C0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877BC"/>
    <w:multiLevelType w:val="hybridMultilevel"/>
    <w:tmpl w:val="52ACEC5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5C654F19"/>
    <w:multiLevelType w:val="hybridMultilevel"/>
    <w:tmpl w:val="255A417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E1B734A"/>
    <w:multiLevelType w:val="multilevel"/>
    <w:tmpl w:val="81F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087A83"/>
    <w:multiLevelType w:val="multilevel"/>
    <w:tmpl w:val="B25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C723D2"/>
    <w:multiLevelType w:val="multilevel"/>
    <w:tmpl w:val="BB3C88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FDD6AEE"/>
    <w:multiLevelType w:val="hybridMultilevel"/>
    <w:tmpl w:val="FA48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016036D"/>
    <w:multiLevelType w:val="multilevel"/>
    <w:tmpl w:val="1F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9D33D3"/>
    <w:multiLevelType w:val="multilevel"/>
    <w:tmpl w:val="B28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6307A4"/>
    <w:multiLevelType w:val="multilevel"/>
    <w:tmpl w:val="BEF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71448C"/>
    <w:multiLevelType w:val="multilevel"/>
    <w:tmpl w:val="E1DA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415409C"/>
    <w:multiLevelType w:val="multilevel"/>
    <w:tmpl w:val="D9C845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721943"/>
    <w:multiLevelType w:val="multilevel"/>
    <w:tmpl w:val="89A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B65D1"/>
    <w:multiLevelType w:val="multilevel"/>
    <w:tmpl w:val="9510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7F318C2"/>
    <w:multiLevelType w:val="hybridMultilevel"/>
    <w:tmpl w:val="361C615E"/>
    <w:lvl w:ilvl="0" w:tplc="11C638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F97BCB"/>
    <w:multiLevelType w:val="multilevel"/>
    <w:tmpl w:val="D92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6D4FC9"/>
    <w:multiLevelType w:val="multilevel"/>
    <w:tmpl w:val="44C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B229BB"/>
    <w:multiLevelType w:val="multilevel"/>
    <w:tmpl w:val="2E2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B52955"/>
    <w:multiLevelType w:val="multilevel"/>
    <w:tmpl w:val="D6C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6E5A27"/>
    <w:multiLevelType w:val="multilevel"/>
    <w:tmpl w:val="853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ED77F1"/>
    <w:multiLevelType w:val="multilevel"/>
    <w:tmpl w:val="6D6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47585F"/>
    <w:multiLevelType w:val="multilevel"/>
    <w:tmpl w:val="EE7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302551"/>
    <w:multiLevelType w:val="multilevel"/>
    <w:tmpl w:val="9B8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BD2349"/>
    <w:multiLevelType w:val="multilevel"/>
    <w:tmpl w:val="C10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3F8331C"/>
    <w:multiLevelType w:val="multilevel"/>
    <w:tmpl w:val="138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43435F"/>
    <w:multiLevelType w:val="multilevel"/>
    <w:tmpl w:val="AEA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464B53"/>
    <w:multiLevelType w:val="multilevel"/>
    <w:tmpl w:val="D89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48" w15:restartNumberingAfterBreak="0">
    <w:nsid w:val="7ABE2151"/>
    <w:multiLevelType w:val="multilevel"/>
    <w:tmpl w:val="D58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122FBF"/>
    <w:multiLevelType w:val="multilevel"/>
    <w:tmpl w:val="028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F6515E"/>
    <w:multiLevelType w:val="multilevel"/>
    <w:tmpl w:val="A2A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9F15C8"/>
    <w:multiLevelType w:val="multilevel"/>
    <w:tmpl w:val="916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B8262A"/>
    <w:multiLevelType w:val="multilevel"/>
    <w:tmpl w:val="8B0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A06A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5" w15:restartNumberingAfterBreak="0">
    <w:nsid w:val="7FA94342"/>
    <w:multiLevelType w:val="multilevel"/>
    <w:tmpl w:val="DE7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AD624E"/>
    <w:multiLevelType w:val="multilevel"/>
    <w:tmpl w:val="126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345981">
    <w:abstractNumId w:val="147"/>
  </w:num>
  <w:num w:numId="2" w16cid:durableId="1282541339">
    <w:abstractNumId w:val="147"/>
    <w:lvlOverride w:ilvl="0">
      <w:startOverride w:val="1"/>
    </w:lvlOverride>
  </w:num>
  <w:num w:numId="3" w16cid:durableId="1335451763">
    <w:abstractNumId w:val="147"/>
  </w:num>
  <w:num w:numId="4" w16cid:durableId="1401900815">
    <w:abstractNumId w:val="147"/>
    <w:lvlOverride w:ilvl="0">
      <w:startOverride w:val="1"/>
    </w:lvlOverride>
  </w:num>
  <w:num w:numId="5" w16cid:durableId="316691377">
    <w:abstractNumId w:val="8"/>
  </w:num>
  <w:num w:numId="6" w16cid:durableId="1865557998">
    <w:abstractNumId w:val="147"/>
    <w:lvlOverride w:ilvl="0">
      <w:startOverride w:val="1"/>
    </w:lvlOverride>
  </w:num>
  <w:num w:numId="7" w16cid:durableId="18483289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5075848">
    <w:abstractNumId w:val="16"/>
  </w:num>
  <w:num w:numId="9" w16cid:durableId="781076145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9185484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91200988">
    <w:abstractNumId w:val="7"/>
  </w:num>
  <w:num w:numId="12" w16cid:durableId="812674723">
    <w:abstractNumId w:val="6"/>
  </w:num>
  <w:num w:numId="13" w16cid:durableId="1078479061">
    <w:abstractNumId w:val="5"/>
  </w:num>
  <w:num w:numId="14" w16cid:durableId="1326976522">
    <w:abstractNumId w:val="4"/>
  </w:num>
  <w:num w:numId="15" w16cid:durableId="1196770752">
    <w:abstractNumId w:val="3"/>
  </w:num>
  <w:num w:numId="16" w16cid:durableId="1567379171">
    <w:abstractNumId w:val="2"/>
  </w:num>
  <w:num w:numId="17" w16cid:durableId="2040353385">
    <w:abstractNumId w:val="1"/>
  </w:num>
  <w:num w:numId="18" w16cid:durableId="314653816">
    <w:abstractNumId w:val="0"/>
  </w:num>
  <w:num w:numId="19" w16cid:durableId="1391540852">
    <w:abstractNumId w:val="151"/>
  </w:num>
  <w:num w:numId="20" w16cid:durableId="35738418">
    <w:abstractNumId w:val="13"/>
  </w:num>
  <w:num w:numId="21" w16cid:durableId="839732497">
    <w:abstractNumId w:val="143"/>
  </w:num>
  <w:num w:numId="22" w16cid:durableId="1849441398">
    <w:abstractNumId w:val="133"/>
  </w:num>
  <w:num w:numId="23" w16cid:durableId="1133251623">
    <w:abstractNumId w:val="116"/>
  </w:num>
  <w:num w:numId="24" w16cid:durableId="237832315">
    <w:abstractNumId w:val="86"/>
  </w:num>
  <w:num w:numId="25" w16cid:durableId="1444418536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8169975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98869454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88621155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998758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54403361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64571208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56866559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4491615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7724909">
    <w:abstractNumId w:val="33"/>
  </w:num>
  <w:num w:numId="35" w16cid:durableId="1164778312">
    <w:abstractNumId w:val="82"/>
  </w:num>
  <w:num w:numId="36" w16cid:durableId="1666395376">
    <w:abstractNumId w:val="154"/>
  </w:num>
  <w:num w:numId="37" w16cid:durableId="1853882499">
    <w:abstractNumId w:val="57"/>
  </w:num>
  <w:num w:numId="38" w16cid:durableId="177740133">
    <w:abstractNumId w:val="124"/>
  </w:num>
  <w:num w:numId="39" w16cid:durableId="1885365501">
    <w:abstractNumId w:val="120"/>
  </w:num>
  <w:num w:numId="40" w16cid:durableId="1084305476">
    <w:abstractNumId w:val="119"/>
  </w:num>
  <w:num w:numId="41" w16cid:durableId="324090667">
    <w:abstractNumId w:val="64"/>
  </w:num>
  <w:num w:numId="42" w16cid:durableId="1096633947">
    <w:abstractNumId w:val="60"/>
  </w:num>
  <w:num w:numId="43" w16cid:durableId="163278650">
    <w:abstractNumId w:val="107"/>
  </w:num>
  <w:num w:numId="44" w16cid:durableId="1228951624">
    <w:abstractNumId w:val="72"/>
  </w:num>
  <w:num w:numId="45" w16cid:durableId="610745143">
    <w:abstractNumId w:val="94"/>
  </w:num>
  <w:num w:numId="46" w16cid:durableId="1662125565">
    <w:abstractNumId w:val="42"/>
  </w:num>
  <w:num w:numId="47" w16cid:durableId="206140556">
    <w:abstractNumId w:val="71"/>
  </w:num>
  <w:num w:numId="48" w16cid:durableId="33817767">
    <w:abstractNumId w:val="89"/>
  </w:num>
  <w:num w:numId="49" w16cid:durableId="1612275929">
    <w:abstractNumId w:val="99"/>
  </w:num>
  <w:num w:numId="50" w16cid:durableId="866337251">
    <w:abstractNumId w:val="105"/>
  </w:num>
  <w:num w:numId="51" w16cid:durableId="386294675">
    <w:abstractNumId w:val="52"/>
  </w:num>
  <w:num w:numId="52" w16cid:durableId="1654066378">
    <w:abstractNumId w:val="113"/>
  </w:num>
  <w:num w:numId="53" w16cid:durableId="1694114936">
    <w:abstractNumId w:val="76"/>
  </w:num>
  <w:num w:numId="54" w16cid:durableId="221411330">
    <w:abstractNumId w:val="78"/>
  </w:num>
  <w:num w:numId="55" w16cid:durableId="1320033540">
    <w:abstractNumId w:val="54"/>
  </w:num>
  <w:num w:numId="56" w16cid:durableId="276643848">
    <w:abstractNumId w:val="55"/>
  </w:num>
  <w:num w:numId="57" w16cid:durableId="1042249128">
    <w:abstractNumId w:val="21"/>
  </w:num>
  <w:num w:numId="58" w16cid:durableId="1124227657">
    <w:abstractNumId w:val="111"/>
  </w:num>
  <w:num w:numId="59" w16cid:durableId="575095510">
    <w:abstractNumId w:val="17"/>
  </w:num>
  <w:num w:numId="60" w16cid:durableId="220795631">
    <w:abstractNumId w:val="49"/>
  </w:num>
  <w:num w:numId="61" w16cid:durableId="301353567">
    <w:abstractNumId w:val="41"/>
  </w:num>
  <w:num w:numId="62" w16cid:durableId="656811765">
    <w:abstractNumId w:val="103"/>
  </w:num>
  <w:num w:numId="63" w16cid:durableId="865948894">
    <w:abstractNumId w:val="80"/>
  </w:num>
  <w:num w:numId="64" w16cid:durableId="373847715">
    <w:abstractNumId w:val="96"/>
  </w:num>
  <w:num w:numId="65" w16cid:durableId="260260870">
    <w:abstractNumId w:val="128"/>
  </w:num>
  <w:num w:numId="66" w16cid:durableId="1479613587">
    <w:abstractNumId w:val="92"/>
  </w:num>
  <w:num w:numId="67" w16cid:durableId="1858497422">
    <w:abstractNumId w:val="63"/>
  </w:num>
  <w:num w:numId="68" w16cid:durableId="669255164">
    <w:abstractNumId w:val="44"/>
  </w:num>
  <w:num w:numId="69" w16cid:durableId="1100679765">
    <w:abstractNumId w:val="58"/>
  </w:num>
  <w:num w:numId="70" w16cid:durableId="24185902">
    <w:abstractNumId w:val="114"/>
  </w:num>
  <w:num w:numId="71" w16cid:durableId="1607497223">
    <w:abstractNumId w:val="46"/>
  </w:num>
  <w:num w:numId="72" w16cid:durableId="963003415">
    <w:abstractNumId w:val="153"/>
  </w:num>
  <w:num w:numId="73" w16cid:durableId="591158431">
    <w:abstractNumId w:val="132"/>
  </w:num>
  <w:num w:numId="74" w16cid:durableId="398478588">
    <w:abstractNumId w:val="37"/>
  </w:num>
  <w:num w:numId="75" w16cid:durableId="1870993420">
    <w:abstractNumId w:val="35"/>
  </w:num>
  <w:num w:numId="76" w16cid:durableId="1169179679">
    <w:abstractNumId w:val="65"/>
  </w:num>
  <w:num w:numId="77" w16cid:durableId="952131084">
    <w:abstractNumId w:val="20"/>
  </w:num>
  <w:num w:numId="78" w16cid:durableId="425879617">
    <w:abstractNumId w:val="79"/>
  </w:num>
  <w:num w:numId="79" w16cid:durableId="1849370364">
    <w:abstractNumId w:val="104"/>
  </w:num>
  <w:num w:numId="80" w16cid:durableId="243345745">
    <w:abstractNumId w:val="118"/>
  </w:num>
  <w:num w:numId="81" w16cid:durableId="1230339307">
    <w:abstractNumId w:val="95"/>
  </w:num>
  <w:num w:numId="82" w16cid:durableId="2111897655">
    <w:abstractNumId w:val="14"/>
  </w:num>
  <w:num w:numId="83" w16cid:durableId="789326312">
    <w:abstractNumId w:val="144"/>
  </w:num>
  <w:num w:numId="84" w16cid:durableId="1773162458">
    <w:abstractNumId w:val="91"/>
  </w:num>
  <w:num w:numId="85" w16cid:durableId="1092581996">
    <w:abstractNumId w:val="38"/>
  </w:num>
  <w:num w:numId="86" w16cid:durableId="1250191737">
    <w:abstractNumId w:val="87"/>
  </w:num>
  <w:num w:numId="87" w16cid:durableId="1237936135">
    <w:abstractNumId w:val="15"/>
  </w:num>
  <w:num w:numId="88" w16cid:durableId="1443375402">
    <w:abstractNumId w:val="25"/>
  </w:num>
  <w:num w:numId="89" w16cid:durableId="2086108218">
    <w:abstractNumId w:val="122"/>
  </w:num>
  <w:num w:numId="90" w16cid:durableId="1993485482">
    <w:abstractNumId w:val="11"/>
  </w:num>
  <w:num w:numId="91" w16cid:durableId="762535592">
    <w:abstractNumId w:val="73"/>
  </w:num>
  <w:num w:numId="92" w16cid:durableId="1352756550">
    <w:abstractNumId w:val="59"/>
  </w:num>
  <w:num w:numId="93" w16cid:durableId="2076121418">
    <w:abstractNumId w:val="126"/>
  </w:num>
  <w:num w:numId="94" w16cid:durableId="893741094">
    <w:abstractNumId w:val="141"/>
  </w:num>
  <w:num w:numId="95" w16cid:durableId="1175723813">
    <w:abstractNumId w:val="98"/>
  </w:num>
  <w:num w:numId="96" w16cid:durableId="509610916">
    <w:abstractNumId w:val="152"/>
  </w:num>
  <w:num w:numId="97" w16cid:durableId="394359436">
    <w:abstractNumId w:val="83"/>
  </w:num>
  <w:num w:numId="98" w16cid:durableId="1327319813">
    <w:abstractNumId w:val="77"/>
  </w:num>
  <w:num w:numId="99" w16cid:durableId="988945987">
    <w:abstractNumId w:val="81"/>
  </w:num>
  <w:num w:numId="100" w16cid:durableId="685792278">
    <w:abstractNumId w:val="56"/>
  </w:num>
  <w:num w:numId="101" w16cid:durableId="1569683906">
    <w:abstractNumId w:val="146"/>
  </w:num>
  <w:num w:numId="102" w16cid:durableId="595331941">
    <w:abstractNumId w:val="121"/>
  </w:num>
  <w:num w:numId="103" w16cid:durableId="634985853">
    <w:abstractNumId w:val="125"/>
  </w:num>
  <w:num w:numId="104" w16cid:durableId="1916010842">
    <w:abstractNumId w:val="149"/>
  </w:num>
  <w:num w:numId="105" w16cid:durableId="1707213338">
    <w:abstractNumId w:val="28"/>
  </w:num>
  <w:num w:numId="106" w16cid:durableId="134642654">
    <w:abstractNumId w:val="85"/>
  </w:num>
  <w:num w:numId="107" w16cid:durableId="483161916">
    <w:abstractNumId w:val="90"/>
  </w:num>
  <w:num w:numId="108" w16cid:durableId="471598530">
    <w:abstractNumId w:val="30"/>
  </w:num>
  <w:num w:numId="109" w16cid:durableId="2103641238">
    <w:abstractNumId w:val="27"/>
  </w:num>
  <w:num w:numId="110" w16cid:durableId="127937537">
    <w:abstractNumId w:val="61"/>
  </w:num>
  <w:num w:numId="111" w16cid:durableId="1284849793">
    <w:abstractNumId w:val="112"/>
  </w:num>
  <w:num w:numId="112" w16cid:durableId="1701515779">
    <w:abstractNumId w:val="97"/>
  </w:num>
  <w:num w:numId="113" w16cid:durableId="165677901">
    <w:abstractNumId w:val="53"/>
  </w:num>
  <w:num w:numId="114" w16cid:durableId="245842564">
    <w:abstractNumId w:val="67"/>
  </w:num>
  <w:num w:numId="115" w16cid:durableId="276909335">
    <w:abstractNumId w:val="23"/>
  </w:num>
  <w:num w:numId="116" w16cid:durableId="1104497389">
    <w:abstractNumId w:val="43"/>
  </w:num>
  <w:num w:numId="117" w16cid:durableId="1401253502">
    <w:abstractNumId w:val="70"/>
  </w:num>
  <w:num w:numId="118" w16cid:durableId="1769037820">
    <w:abstractNumId w:val="75"/>
  </w:num>
  <w:num w:numId="119" w16cid:durableId="1592663565">
    <w:abstractNumId w:val="19"/>
  </w:num>
  <w:num w:numId="120" w16cid:durableId="549875958">
    <w:abstractNumId w:val="29"/>
  </w:num>
  <w:num w:numId="121" w16cid:durableId="69233453">
    <w:abstractNumId w:val="101"/>
  </w:num>
  <w:num w:numId="122" w16cid:durableId="55056023">
    <w:abstractNumId w:val="127"/>
  </w:num>
  <w:num w:numId="123" w16cid:durableId="1127941074">
    <w:abstractNumId w:val="100"/>
  </w:num>
  <w:num w:numId="124" w16cid:durableId="1068652704">
    <w:abstractNumId w:val="66"/>
  </w:num>
  <w:num w:numId="125" w16cid:durableId="630478761">
    <w:abstractNumId w:val="88"/>
  </w:num>
  <w:num w:numId="126" w16cid:durableId="1931038464">
    <w:abstractNumId w:val="68"/>
  </w:num>
  <w:num w:numId="127" w16cid:durableId="1588464838">
    <w:abstractNumId w:val="130"/>
  </w:num>
  <w:num w:numId="128" w16cid:durableId="1548376927">
    <w:abstractNumId w:val="74"/>
  </w:num>
  <w:num w:numId="129" w16cid:durableId="944459747">
    <w:abstractNumId w:val="22"/>
  </w:num>
  <w:num w:numId="130" w16cid:durableId="512493236">
    <w:abstractNumId w:val="10"/>
  </w:num>
  <w:num w:numId="131" w16cid:durableId="707025590">
    <w:abstractNumId w:val="117"/>
  </w:num>
  <w:num w:numId="132" w16cid:durableId="1383753505">
    <w:abstractNumId w:val="102"/>
  </w:num>
  <w:num w:numId="133" w16cid:durableId="84351946">
    <w:abstractNumId w:val="69"/>
  </w:num>
  <w:num w:numId="134" w16cid:durableId="585459638">
    <w:abstractNumId w:val="155"/>
  </w:num>
  <w:num w:numId="135" w16cid:durableId="2101901960">
    <w:abstractNumId w:val="9"/>
  </w:num>
  <w:num w:numId="136" w16cid:durableId="1598059550">
    <w:abstractNumId w:val="145"/>
  </w:num>
  <w:num w:numId="137" w16cid:durableId="656153160">
    <w:abstractNumId w:val="135"/>
  </w:num>
  <w:num w:numId="138" w16cid:durableId="57289810">
    <w:abstractNumId w:val="137"/>
  </w:num>
  <w:num w:numId="139" w16cid:durableId="425688083">
    <w:abstractNumId w:val="18"/>
  </w:num>
  <w:num w:numId="140" w16cid:durableId="1664359503">
    <w:abstractNumId w:val="84"/>
  </w:num>
  <w:num w:numId="141" w16cid:durableId="1356926413">
    <w:abstractNumId w:val="93"/>
  </w:num>
  <w:num w:numId="142" w16cid:durableId="1257254080">
    <w:abstractNumId w:val="45"/>
  </w:num>
  <w:num w:numId="143" w16cid:durableId="2053769130">
    <w:abstractNumId w:val="156"/>
  </w:num>
  <w:num w:numId="144" w16cid:durableId="508566092">
    <w:abstractNumId w:val="50"/>
  </w:num>
  <w:num w:numId="145" w16cid:durableId="34015329">
    <w:abstractNumId w:val="26"/>
  </w:num>
  <w:num w:numId="146" w16cid:durableId="788669928">
    <w:abstractNumId w:val="51"/>
  </w:num>
  <w:num w:numId="147" w16cid:durableId="1997413561">
    <w:abstractNumId w:val="140"/>
  </w:num>
  <w:num w:numId="148" w16cid:durableId="1874921177">
    <w:abstractNumId w:val="32"/>
  </w:num>
  <w:num w:numId="149" w16cid:durableId="292294737">
    <w:abstractNumId w:val="108"/>
  </w:num>
  <w:num w:numId="150" w16cid:durableId="230626328">
    <w:abstractNumId w:val="40"/>
  </w:num>
  <w:num w:numId="151" w16cid:durableId="1234970636">
    <w:abstractNumId w:val="31"/>
  </w:num>
  <w:num w:numId="152" w16cid:durableId="1241212003">
    <w:abstractNumId w:val="39"/>
  </w:num>
  <w:num w:numId="153" w16cid:durableId="1372345779">
    <w:abstractNumId w:val="148"/>
  </w:num>
  <w:num w:numId="154" w16cid:durableId="1044521032">
    <w:abstractNumId w:val="142"/>
  </w:num>
  <w:num w:numId="155" w16cid:durableId="7878091">
    <w:abstractNumId w:val="24"/>
  </w:num>
  <w:num w:numId="156" w16cid:durableId="1739475327">
    <w:abstractNumId w:val="136"/>
  </w:num>
  <w:num w:numId="157" w16cid:durableId="1487940000">
    <w:abstractNumId w:val="106"/>
  </w:num>
  <w:num w:numId="158" w16cid:durableId="892734721">
    <w:abstractNumId w:val="47"/>
  </w:num>
  <w:num w:numId="159" w16cid:durableId="820191262">
    <w:abstractNumId w:val="48"/>
  </w:num>
  <w:num w:numId="160" w16cid:durableId="342514235">
    <w:abstractNumId w:val="110"/>
  </w:num>
  <w:num w:numId="161" w16cid:durableId="1539975229">
    <w:abstractNumId w:val="115"/>
  </w:num>
  <w:num w:numId="162" w16cid:durableId="1884438581">
    <w:abstractNumId w:val="134"/>
  </w:num>
  <w:num w:numId="163" w16cid:durableId="841238388">
    <w:abstractNumId w:val="150"/>
  </w:num>
  <w:num w:numId="164" w16cid:durableId="790129534">
    <w:abstractNumId w:val="131"/>
  </w:num>
  <w:num w:numId="165" w16cid:durableId="1398043797">
    <w:abstractNumId w:val="34"/>
  </w:num>
  <w:num w:numId="166" w16cid:durableId="495921628">
    <w:abstractNumId w:val="109"/>
  </w:num>
  <w:num w:numId="167" w16cid:durableId="1326711581">
    <w:abstractNumId w:val="36"/>
  </w:num>
  <w:num w:numId="168" w16cid:durableId="2105690302">
    <w:abstractNumId w:val="62"/>
  </w:num>
  <w:num w:numId="169" w16cid:durableId="2145810202">
    <w:abstractNumId w:val="138"/>
  </w:num>
  <w:num w:numId="170" w16cid:durableId="338391430">
    <w:abstractNumId w:val="123"/>
  </w:num>
  <w:num w:numId="171" w16cid:durableId="1395154685">
    <w:abstractNumId w:val="12"/>
  </w:num>
  <w:num w:numId="172" w16cid:durableId="1835142400">
    <w:abstractNumId w:val="129"/>
  </w:num>
  <w:num w:numId="173" w16cid:durableId="362679062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activeWritingStyle w:appName="MSWord" w:lang="it-I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26"/>
    <w:rsid w:val="00010409"/>
    <w:rsid w:val="00012108"/>
    <w:rsid w:val="00016748"/>
    <w:rsid w:val="00024C86"/>
    <w:rsid w:val="00043E72"/>
    <w:rsid w:val="0006567E"/>
    <w:rsid w:val="000760DB"/>
    <w:rsid w:val="00084A1A"/>
    <w:rsid w:val="000C79C2"/>
    <w:rsid w:val="000D2273"/>
    <w:rsid w:val="000F00E7"/>
    <w:rsid w:val="001037EF"/>
    <w:rsid w:val="001053A3"/>
    <w:rsid w:val="00113A04"/>
    <w:rsid w:val="00130862"/>
    <w:rsid w:val="00162AF0"/>
    <w:rsid w:val="0016766E"/>
    <w:rsid w:val="00170063"/>
    <w:rsid w:val="00175643"/>
    <w:rsid w:val="00185C47"/>
    <w:rsid w:val="001A1B84"/>
    <w:rsid w:val="001A61B3"/>
    <w:rsid w:val="001B2338"/>
    <w:rsid w:val="001C51D9"/>
    <w:rsid w:val="001E331B"/>
    <w:rsid w:val="001F4530"/>
    <w:rsid w:val="001F4F3E"/>
    <w:rsid w:val="002061A9"/>
    <w:rsid w:val="00214424"/>
    <w:rsid w:val="00217B64"/>
    <w:rsid w:val="00235579"/>
    <w:rsid w:val="00257FAA"/>
    <w:rsid w:val="00262265"/>
    <w:rsid w:val="00263938"/>
    <w:rsid w:val="0028383C"/>
    <w:rsid w:val="002A072C"/>
    <w:rsid w:val="002A180C"/>
    <w:rsid w:val="002C44E2"/>
    <w:rsid w:val="002E258A"/>
    <w:rsid w:val="002E78EB"/>
    <w:rsid w:val="002F25A8"/>
    <w:rsid w:val="00305D77"/>
    <w:rsid w:val="00307AB3"/>
    <w:rsid w:val="00311B66"/>
    <w:rsid w:val="00334DFB"/>
    <w:rsid w:val="003407A9"/>
    <w:rsid w:val="00340DC9"/>
    <w:rsid w:val="00350645"/>
    <w:rsid w:val="00350BD5"/>
    <w:rsid w:val="003562A2"/>
    <w:rsid w:val="003611B3"/>
    <w:rsid w:val="00390379"/>
    <w:rsid w:val="00390A96"/>
    <w:rsid w:val="003C3652"/>
    <w:rsid w:val="003D79FB"/>
    <w:rsid w:val="003F1794"/>
    <w:rsid w:val="00416D18"/>
    <w:rsid w:val="004341CF"/>
    <w:rsid w:val="00435CA1"/>
    <w:rsid w:val="00444F02"/>
    <w:rsid w:val="0045153D"/>
    <w:rsid w:val="004547FA"/>
    <w:rsid w:val="00490CC6"/>
    <w:rsid w:val="004C4C84"/>
    <w:rsid w:val="004C4FDE"/>
    <w:rsid w:val="004E4468"/>
    <w:rsid w:val="004F05F9"/>
    <w:rsid w:val="004F283D"/>
    <w:rsid w:val="00512414"/>
    <w:rsid w:val="005509B2"/>
    <w:rsid w:val="005556DB"/>
    <w:rsid w:val="00572D75"/>
    <w:rsid w:val="00597F81"/>
    <w:rsid w:val="005C6D45"/>
    <w:rsid w:val="005D58F7"/>
    <w:rsid w:val="005F3C7A"/>
    <w:rsid w:val="00617D63"/>
    <w:rsid w:val="006303C6"/>
    <w:rsid w:val="00643D1A"/>
    <w:rsid w:val="00652FCF"/>
    <w:rsid w:val="00674588"/>
    <w:rsid w:val="006A7B57"/>
    <w:rsid w:val="006D44C5"/>
    <w:rsid w:val="006D5E17"/>
    <w:rsid w:val="00711AF8"/>
    <w:rsid w:val="00713672"/>
    <w:rsid w:val="0071698E"/>
    <w:rsid w:val="0073562D"/>
    <w:rsid w:val="00735C81"/>
    <w:rsid w:val="007543AA"/>
    <w:rsid w:val="0077628F"/>
    <w:rsid w:val="00787309"/>
    <w:rsid w:val="007B07DE"/>
    <w:rsid w:val="007C7C08"/>
    <w:rsid w:val="007D0E77"/>
    <w:rsid w:val="007E339F"/>
    <w:rsid w:val="00822CB4"/>
    <w:rsid w:val="008270A2"/>
    <w:rsid w:val="00853F77"/>
    <w:rsid w:val="00881864"/>
    <w:rsid w:val="00885CE1"/>
    <w:rsid w:val="00886B57"/>
    <w:rsid w:val="008907FF"/>
    <w:rsid w:val="008B0590"/>
    <w:rsid w:val="008B696C"/>
    <w:rsid w:val="008B6BEE"/>
    <w:rsid w:val="008C04E8"/>
    <w:rsid w:val="008D0512"/>
    <w:rsid w:val="008D0CF5"/>
    <w:rsid w:val="008E32D5"/>
    <w:rsid w:val="008F78D7"/>
    <w:rsid w:val="009200C1"/>
    <w:rsid w:val="00926EFB"/>
    <w:rsid w:val="00927812"/>
    <w:rsid w:val="009357AC"/>
    <w:rsid w:val="00980085"/>
    <w:rsid w:val="00997127"/>
    <w:rsid w:val="009C6954"/>
    <w:rsid w:val="009D216F"/>
    <w:rsid w:val="009D2792"/>
    <w:rsid w:val="009D3248"/>
    <w:rsid w:val="009E3847"/>
    <w:rsid w:val="00A07630"/>
    <w:rsid w:val="00A227A2"/>
    <w:rsid w:val="00A234CE"/>
    <w:rsid w:val="00A33DE0"/>
    <w:rsid w:val="00A43BA2"/>
    <w:rsid w:val="00A542AA"/>
    <w:rsid w:val="00A65E8A"/>
    <w:rsid w:val="00A80C7E"/>
    <w:rsid w:val="00A87896"/>
    <w:rsid w:val="00A92C36"/>
    <w:rsid w:val="00AC0742"/>
    <w:rsid w:val="00AC1EE7"/>
    <w:rsid w:val="00AF71CB"/>
    <w:rsid w:val="00B05868"/>
    <w:rsid w:val="00B607D0"/>
    <w:rsid w:val="00B650C6"/>
    <w:rsid w:val="00B661AC"/>
    <w:rsid w:val="00B83733"/>
    <w:rsid w:val="00BA63C2"/>
    <w:rsid w:val="00BB2C4C"/>
    <w:rsid w:val="00BB7DE1"/>
    <w:rsid w:val="00BC6939"/>
    <w:rsid w:val="00BC71FE"/>
    <w:rsid w:val="00BD0BC4"/>
    <w:rsid w:val="00BE1875"/>
    <w:rsid w:val="00BE2B62"/>
    <w:rsid w:val="00BE45C8"/>
    <w:rsid w:val="00BF2331"/>
    <w:rsid w:val="00BF7463"/>
    <w:rsid w:val="00C13A7D"/>
    <w:rsid w:val="00C30889"/>
    <w:rsid w:val="00C6381C"/>
    <w:rsid w:val="00C7067B"/>
    <w:rsid w:val="00C82048"/>
    <w:rsid w:val="00C82AA5"/>
    <w:rsid w:val="00C85640"/>
    <w:rsid w:val="00C90A2E"/>
    <w:rsid w:val="00CC5861"/>
    <w:rsid w:val="00D24218"/>
    <w:rsid w:val="00D30B81"/>
    <w:rsid w:val="00D3649E"/>
    <w:rsid w:val="00D37908"/>
    <w:rsid w:val="00D65327"/>
    <w:rsid w:val="00DE0DCB"/>
    <w:rsid w:val="00DF0FDA"/>
    <w:rsid w:val="00E11271"/>
    <w:rsid w:val="00E117AE"/>
    <w:rsid w:val="00E142DA"/>
    <w:rsid w:val="00E16F51"/>
    <w:rsid w:val="00E23793"/>
    <w:rsid w:val="00E70D6A"/>
    <w:rsid w:val="00E753C8"/>
    <w:rsid w:val="00E75457"/>
    <w:rsid w:val="00EB0B6E"/>
    <w:rsid w:val="00EC6726"/>
    <w:rsid w:val="00EE70C1"/>
    <w:rsid w:val="00EF2942"/>
    <w:rsid w:val="00EF2E3B"/>
    <w:rsid w:val="00F106EC"/>
    <w:rsid w:val="00F169E1"/>
    <w:rsid w:val="00F441DD"/>
    <w:rsid w:val="00F647A7"/>
    <w:rsid w:val="00F6486F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,"/>
  <w14:docId w14:val="619A11EB"/>
  <w15:docId w15:val="{6621B40B-20CF-44F6-B907-FAA67AF1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8A"/>
    <w:rPr>
      <w:rFonts w:ascii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rsid w:val="002E258A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8A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58A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E258A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2E258A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2E258A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2E258A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2E258A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2E258A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E258A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rsid w:val="002E258A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E258A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rsid w:val="002E258A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E258A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58A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E258A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E258A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rsid w:val="002E258A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25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258A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58A"/>
    <w:rPr>
      <w:rFonts w:ascii="Segoe UI" w:hAnsi="Segoe UI" w:cs="Segoe UI"/>
    </w:rPr>
  </w:style>
  <w:style w:type="character" w:styleId="IntenseEmphasis">
    <w:name w:val="Intense Emphasis"/>
    <w:basedOn w:val="DefaultParagraphFont"/>
    <w:uiPriority w:val="21"/>
    <w:qFormat/>
    <w:rsid w:val="002E258A"/>
    <w:rPr>
      <w:rFonts w:ascii="Segoe UI" w:hAnsi="Segoe UI" w:cs="Segoe UI"/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E258A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rsid w:val="002E258A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258A"/>
    <w:pPr>
      <w:spacing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58A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258A"/>
    <w:rPr>
      <w:rFonts w:ascii="Segoe UI" w:hAnsi="Segoe UI" w:cs="Segoe U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58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58A"/>
    <w:rPr>
      <w:rFonts w:ascii="Segoe UI" w:hAnsi="Segoe UI" w:cs="Segoe U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5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58A"/>
    <w:rPr>
      <w:rFonts w:ascii="Segoe UI" w:hAnsi="Segoe UI" w:cs="Segoe UI"/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2E258A"/>
    <w:rPr>
      <w:rFonts w:ascii="Segoe UI" w:hAnsi="Segoe UI" w:cs="Segoe UI"/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E258A"/>
    <w:rPr>
      <w:rFonts w:ascii="Segoe UI" w:hAnsi="Segoe UI" w:cs="Segoe UI"/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E258A"/>
    <w:rPr>
      <w:rFonts w:ascii="Segoe UI" w:hAnsi="Segoe UI" w:cs="Segoe UI"/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E258A"/>
    <w:rPr>
      <w:rFonts w:ascii="Segoe UI" w:hAnsi="Segoe UI" w:cs="Segoe UI"/>
      <w:b/>
      <w:bCs/>
      <w:color w:val="2B579A" w:themeColor="accent5"/>
    </w:rPr>
  </w:style>
  <w:style w:type="paragraph" w:customStyle="1" w:styleId="En-tte1-Sautdepage">
    <w:name w:val="En-tête 1 - Saut de page"/>
    <w:basedOn w:val="Normal"/>
    <w:uiPriority w:val="6"/>
    <w:qFormat/>
    <w:rsid w:val="002E258A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2E258A"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  <w:rsid w:val="002E258A"/>
  </w:style>
  <w:style w:type="paragraph" w:styleId="TOCHeading">
    <w:name w:val="TOC Heading"/>
    <w:basedOn w:val="Heading1"/>
    <w:next w:val="Normal"/>
    <w:uiPriority w:val="39"/>
    <w:unhideWhenUsed/>
    <w:qFormat/>
    <w:rsid w:val="002E258A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2E258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unhideWhenUsed/>
    <w:rsid w:val="002E25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258A"/>
    <w:rPr>
      <w:rFonts w:ascii="Segoe UI" w:hAnsi="Segoe UI" w:cs="Segoe U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E258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E258A"/>
    <w:rPr>
      <w:rFonts w:ascii="Segoe UI" w:hAnsi="Segoe UI" w:cs="Segoe U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E258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E258A"/>
    <w:rPr>
      <w:rFonts w:ascii="Segoe UI" w:hAnsi="Segoe UI" w:cs="Segoe U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E258A"/>
    <w:rPr>
      <w:rFonts w:ascii="Segoe UI" w:hAnsi="Segoe UI" w:cs="Segoe U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E258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E258A"/>
    <w:rPr>
      <w:rFonts w:ascii="Segoe UI" w:hAnsi="Segoe UI" w:cs="Segoe U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E258A"/>
    <w:rPr>
      <w:rFonts w:ascii="Segoe UI" w:hAnsi="Segoe UI" w:cs="Segoe U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E258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E258A"/>
    <w:rPr>
      <w:rFonts w:ascii="Segoe UI" w:hAnsi="Segoe UI" w:cs="Segoe U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E258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E258A"/>
    <w:rPr>
      <w:rFonts w:ascii="Segoe UI" w:hAnsi="Segoe UI" w:cs="Segoe UI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E258A"/>
    <w:rPr>
      <w:rFonts w:ascii="Segoe UI" w:hAnsi="Segoe UI" w:cs="Segoe UI"/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258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E258A"/>
    <w:rPr>
      <w:rFonts w:ascii="Segoe UI" w:hAnsi="Segoe UI" w:cs="Segoe UI"/>
    </w:rPr>
  </w:style>
  <w:style w:type="table" w:styleId="ColorfulGrid">
    <w:name w:val="Colorful Grid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E258A"/>
  </w:style>
  <w:style w:type="character" w:customStyle="1" w:styleId="DateChar">
    <w:name w:val="Date Char"/>
    <w:basedOn w:val="DefaultParagraphFont"/>
    <w:link w:val="Date"/>
    <w:uiPriority w:val="99"/>
    <w:semiHidden/>
    <w:rsid w:val="002E258A"/>
    <w:rPr>
      <w:rFonts w:ascii="Segoe UI" w:hAnsi="Segoe UI" w:cs="Segoe U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258A"/>
    <w:pPr>
      <w:spacing w:before="0" w:line="240" w:lineRule="auto"/>
    </w:pPr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25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E258A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E258A"/>
    <w:rPr>
      <w:rFonts w:ascii="Segoe UI" w:hAnsi="Segoe UI" w:cs="Segoe UI"/>
    </w:rPr>
  </w:style>
  <w:style w:type="character" w:styleId="EndnoteReference">
    <w:name w:val="end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258A"/>
    <w:rPr>
      <w:rFonts w:ascii="Segoe UI" w:hAnsi="Segoe UI" w:cs="Segoe U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E258A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258A"/>
    <w:rPr>
      <w:rFonts w:ascii="Segoe UI" w:hAnsi="Segoe UI" w:cs="Segoe UI"/>
      <w:szCs w:val="20"/>
    </w:rPr>
  </w:style>
  <w:style w:type="table" w:styleId="GridTable1Light-Accent2">
    <w:name w:val="Grid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E258A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2E258A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E258A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E258A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E258A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E258A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E258A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E258A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E258A"/>
    <w:rPr>
      <w:rFonts w:ascii="Segoe UI" w:hAnsi="Segoe UI" w:cs="Segoe U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58A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58A"/>
    <w:rPr>
      <w:rFonts w:ascii="Consolas" w:hAnsi="Consolas" w:cs="Segoe UI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E258A"/>
    <w:rPr>
      <w:rFonts w:ascii="Consolas" w:hAnsi="Consolas" w:cs="Segoe U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E258A"/>
    <w:rPr>
      <w:rFonts w:ascii="Segoe UI Light" w:eastAsiaTheme="majorEastAsia" w:hAnsi="Segoe UI Light" w:cs="Segoe U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E258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258A"/>
    <w:rPr>
      <w:rFonts w:ascii="Segoe UI" w:hAnsi="Segoe UI" w:cs="Segoe UI"/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E258A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E258A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E258A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E258A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E258A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E258A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E258A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E258A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List">
    <w:name w:val="List"/>
    <w:basedOn w:val="Normal"/>
    <w:uiPriority w:val="99"/>
    <w:semiHidden/>
    <w:unhideWhenUsed/>
    <w:rsid w:val="002E258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E258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E258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E258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E258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E258A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E258A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E258A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E258A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E258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E258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E258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E258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E258A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E258A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E258A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E258A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E258A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2E25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E25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E258A"/>
    <w:rPr>
      <w:rFonts w:ascii="Consolas" w:hAnsi="Consolas" w:cs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E25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E258A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2E258A"/>
    <w:pPr>
      <w:spacing w:before="0" w:line="240" w:lineRule="auto"/>
    </w:pPr>
    <w:rPr>
      <w:rFonts w:ascii="Segoe UI" w:hAnsi="Segoe UI" w:cs="Segoe UI"/>
    </w:rPr>
  </w:style>
  <w:style w:type="paragraph" w:styleId="NormalIndent">
    <w:name w:val="Normal Indent"/>
    <w:basedOn w:val="Normal"/>
    <w:uiPriority w:val="99"/>
    <w:semiHidden/>
    <w:unhideWhenUsed/>
    <w:rsid w:val="002E25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E258A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E258A"/>
    <w:rPr>
      <w:rFonts w:ascii="Segoe UI" w:hAnsi="Segoe UI" w:cs="Segoe UI"/>
    </w:rPr>
  </w:style>
  <w:style w:type="character" w:styleId="PageNumber">
    <w:name w:val="pag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character" w:styleId="PlaceholderText">
    <w:name w:val="Placeholder Text"/>
    <w:basedOn w:val="DefaultParagraphFont"/>
    <w:uiPriority w:val="99"/>
    <w:semiHidden/>
    <w:rsid w:val="002E258A"/>
    <w:rPr>
      <w:rFonts w:ascii="Segoe UI" w:hAnsi="Segoe UI" w:cs="Segoe UI"/>
      <w:color w:val="595959" w:themeColor="text1" w:themeTint="A6"/>
    </w:rPr>
  </w:style>
  <w:style w:type="table" w:styleId="PlainTable1">
    <w:name w:val="Plain Table 1"/>
    <w:basedOn w:val="TableNormal"/>
    <w:uiPriority w:val="41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E258A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E258A"/>
    <w:rPr>
      <w:rFonts w:ascii="Consolas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E258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258A"/>
    <w:rPr>
      <w:rFonts w:ascii="Segoe UI" w:hAnsi="Segoe UI" w:cs="Segoe U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E25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E258A"/>
    <w:rPr>
      <w:rFonts w:ascii="Segoe UI" w:hAnsi="Segoe UI" w:cs="Segoe U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E258A"/>
    <w:rPr>
      <w:rFonts w:ascii="Segoe UI" w:hAnsi="Segoe UI" w:cs="Segoe UI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E258A"/>
    <w:rPr>
      <w:rFonts w:ascii="Segoe UI" w:hAnsi="Segoe UI" w:cs="Segoe U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E258A"/>
    <w:rPr>
      <w:rFonts w:ascii="Segoe UI" w:hAnsi="Segoe UI" w:cs="Segoe UI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E258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E258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E25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E25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E25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E258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E258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E258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E258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E258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E25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E258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E258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E258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E258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E258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E258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E25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E258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E258A"/>
  </w:style>
  <w:style w:type="table" w:styleId="TableProfessional">
    <w:name w:val="Table Professional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E258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E25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E25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E25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E2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E258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E258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E258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E258A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E258A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E25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25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E25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E25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E25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E25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E25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E258A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sid w:val="002E258A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2E258A"/>
    <w:rPr>
      <w:rFonts w:ascii="Segoe UI" w:hAnsi="Segoe UI" w:cs="Segoe UI"/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258A"/>
    <w:pPr>
      <w:spacing w:before="0" w:line="240" w:lineRule="auto"/>
    </w:pPr>
  </w:style>
  <w:style w:type="paragraph" w:customStyle="1" w:styleId="TexterutilisableEssayez-le">
    <w:name w:val="Texte réutilisable «Essayez-le »"/>
    <w:basedOn w:val="Normal"/>
    <w:rsid w:val="002E258A"/>
    <w:pPr>
      <w:ind w:left="720" w:right="720"/>
    </w:pPr>
    <w:rPr>
      <w:i/>
      <w:color w:val="595959" w:themeColor="text1" w:themeTint="A6"/>
    </w:rPr>
  </w:style>
  <w:style w:type="paragraph" w:customStyle="1" w:styleId="Citationmiseenvidence">
    <w:name w:val="Citation mise en évidence"/>
    <w:basedOn w:val="Normal"/>
    <w:next w:val="Normal"/>
    <w:link w:val="Caractredecitationmiseenvidence"/>
    <w:qFormat/>
    <w:rsid w:val="002E258A"/>
    <w:rPr>
      <w:rFonts w:eastAsiaTheme="minorEastAsia"/>
      <w:i/>
      <w:color w:val="3B3838" w:themeColor="background2" w:themeShade="40"/>
    </w:rPr>
  </w:style>
  <w:style w:type="character" w:customStyle="1" w:styleId="ListNumberChar">
    <w:name w:val="List Number Char"/>
    <w:basedOn w:val="DefaultParagraphFont"/>
    <w:link w:val="ListNumber"/>
    <w:uiPriority w:val="10"/>
    <w:rsid w:val="002E258A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redecitationmiseenvidence">
    <w:name w:val="Caractère de citation mise en évidence"/>
    <w:basedOn w:val="ListNumberChar"/>
    <w:link w:val="Citationmiseenvidence"/>
    <w:rsid w:val="002E258A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NoList"/>
    <w:uiPriority w:val="99"/>
    <w:semiHidden/>
    <w:unhideWhenUsed/>
    <w:rsid w:val="002E258A"/>
    <w:pPr>
      <w:numPr>
        <w:numId w:val="34"/>
      </w:numPr>
    </w:pPr>
  </w:style>
  <w:style w:type="numbering" w:styleId="1ai">
    <w:name w:val="Outline List 1"/>
    <w:basedOn w:val="NoList"/>
    <w:uiPriority w:val="99"/>
    <w:semiHidden/>
    <w:unhideWhenUsed/>
    <w:rsid w:val="002E258A"/>
    <w:pPr>
      <w:numPr>
        <w:numId w:val="35"/>
      </w:numPr>
    </w:pPr>
  </w:style>
  <w:style w:type="numbering" w:styleId="ArticleSection">
    <w:name w:val="Outline List 3"/>
    <w:basedOn w:val="NoList"/>
    <w:uiPriority w:val="99"/>
    <w:semiHidden/>
    <w:unhideWhenUsed/>
    <w:rsid w:val="002E258A"/>
    <w:pPr>
      <w:numPr>
        <w:numId w:val="36"/>
      </w:numPr>
    </w:pPr>
  </w:style>
  <w:style w:type="character" w:customStyle="1" w:styleId="Hashtag1">
    <w:name w:val="Hashtag1"/>
    <w:basedOn w:val="DefaultParagraphFont"/>
    <w:uiPriority w:val="99"/>
    <w:semiHidden/>
    <w:unhideWhenUsed/>
    <w:rsid w:val="002E258A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2E258A"/>
    <w:rPr>
      <w:rFonts w:ascii="Segoe UI" w:hAnsi="Segoe UI" w:cs="Segoe U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16D18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1F4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con-manip">
    <w:name w:val="icon-manip"/>
    <w:basedOn w:val="DefaultParagraphFont"/>
    <w:rsid w:val="001F4F3E"/>
  </w:style>
  <w:style w:type="table" w:customStyle="1" w:styleId="TableNormal1">
    <w:name w:val="Table Normal1"/>
    <w:uiPriority w:val="2"/>
    <w:semiHidden/>
    <w:unhideWhenUsed/>
    <w:qFormat/>
    <w:rsid w:val="00735C81"/>
    <w:pPr>
      <w:widowControl w:val="0"/>
      <w:spacing w:before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35C81"/>
    <w:pPr>
      <w:widowControl w:val="0"/>
      <w:spacing w:before="0" w:line="240" w:lineRule="auto"/>
    </w:pPr>
    <w:rPr>
      <w:rFonts w:asciiTheme="minorHAnsi" w:hAnsiTheme="minorHAnsi" w:cstheme="minorBidi"/>
      <w:lang w:val="en-US"/>
    </w:rPr>
  </w:style>
  <w:style w:type="character" w:customStyle="1" w:styleId="hljs-addition">
    <w:name w:val="hljs-addition"/>
    <w:basedOn w:val="DefaultParagraphFont"/>
    <w:rsid w:val="00EF2942"/>
  </w:style>
  <w:style w:type="paragraph" w:customStyle="1" w:styleId="isselectedend">
    <w:name w:val="isselectedend"/>
    <w:basedOn w:val="Normal"/>
    <w:rsid w:val="003C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9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08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1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7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1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-ASUS\AppData\Roaming\Microsoft\Templates\Tutoriel%20sur%20comment%20ins&#233;rer%20votre%20premi&#232;re%20table%20des%20mati&#232;res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94494-B264-4498-BFBB-324910A80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C:\Users\PC-ASUS\AppData\Roaming\Microsoft\Templates\Tutoriel sur comment insérer votre première table des matières.dotx</Template>
  <TotalTime>27</TotalTime>
  <Pages>7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Souleymane Mouctar Diallo</cp:lastModifiedBy>
  <cp:revision>14</cp:revision>
  <dcterms:created xsi:type="dcterms:W3CDTF">2023-08-29T06:10:00Z</dcterms:created>
  <dcterms:modified xsi:type="dcterms:W3CDTF">2026-01-17T14:39:00Z</dcterms:modified>
</cp:coreProperties>
</file>